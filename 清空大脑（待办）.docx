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955A2" w14:textId="18E0855E" w:rsidR="008F2FB1" w:rsidRPr="008F2FB1" w:rsidRDefault="00917B6E" w:rsidP="005C7B3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odo:</w:t>
      </w:r>
      <w:r w:rsidR="00061277">
        <w:rPr>
          <w:rFonts w:hint="eastAsia"/>
          <w:sz w:val="24"/>
          <w:szCs w:val="24"/>
        </w:rPr>
        <w:t>背孙子兵法，而不是</w:t>
      </w:r>
      <w:r w:rsidR="003A4DDA">
        <w:rPr>
          <w:rFonts w:hint="eastAsia"/>
          <w:sz w:val="24"/>
          <w:szCs w:val="24"/>
        </w:rPr>
        <w:t>仅仅在</w:t>
      </w:r>
      <w:r w:rsidR="00061277">
        <w:rPr>
          <w:rFonts w:hint="eastAsia"/>
          <w:sz w:val="24"/>
          <w:szCs w:val="24"/>
        </w:rPr>
        <w:t>站岗时</w:t>
      </w:r>
    </w:p>
    <w:p w14:paraId="414AF617" w14:textId="77777777" w:rsidR="00061277" w:rsidRDefault="00061277" w:rsidP="005C7B39">
      <w:pPr>
        <w:spacing w:line="240" w:lineRule="auto"/>
        <w:rPr>
          <w:sz w:val="24"/>
          <w:szCs w:val="24"/>
        </w:rPr>
      </w:pPr>
    </w:p>
    <w:p w14:paraId="09658977" w14:textId="253C3FF4" w:rsidR="00FC5C15" w:rsidRDefault="00FC5C15" w:rsidP="005C7B39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今天有努力吗？</w:t>
      </w:r>
    </w:p>
    <w:p w14:paraId="355A9D8F" w14:textId="77777777" w:rsidR="00FC5C15" w:rsidRDefault="00FC5C15" w:rsidP="005C7B39">
      <w:pPr>
        <w:spacing w:line="240" w:lineRule="auto"/>
        <w:rPr>
          <w:sz w:val="24"/>
          <w:szCs w:val="24"/>
        </w:rPr>
      </w:pPr>
    </w:p>
    <w:p w14:paraId="187A32AB" w14:textId="39D2FD69" w:rsidR="004C5021" w:rsidRDefault="004C5021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每日必做：</w:t>
      </w:r>
    </w:p>
    <w:p w14:paraId="5A7387A2" w14:textId="77777777" w:rsidR="00C7553A" w:rsidRDefault="00C7553A">
      <w:pPr>
        <w:spacing w:line="240" w:lineRule="auto"/>
        <w:rPr>
          <w:sz w:val="24"/>
          <w:szCs w:val="24"/>
        </w:rPr>
      </w:pPr>
    </w:p>
    <w:p w14:paraId="20ABA0A7" w14:textId="57CB27C5" w:rsidR="004C5021" w:rsidRPr="004C5021" w:rsidRDefault="004C5021" w:rsidP="004C5021">
      <w:pPr>
        <w:pStyle w:val="af5"/>
        <w:numPr>
          <w:ilvl w:val="0"/>
          <w:numId w:val="3"/>
        </w:numPr>
        <w:spacing w:line="240" w:lineRule="auto"/>
        <w:ind w:firstLineChars="0"/>
        <w:rPr>
          <w:sz w:val="24"/>
          <w:szCs w:val="24"/>
        </w:rPr>
      </w:pPr>
      <w:r w:rsidRPr="004C5021">
        <w:rPr>
          <w:rFonts w:hint="eastAsia"/>
          <w:sz w:val="24"/>
          <w:szCs w:val="24"/>
        </w:rPr>
        <w:t>锻炼（步行，爬楼梯）</w:t>
      </w:r>
    </w:p>
    <w:p w14:paraId="06BE90F1" w14:textId="0E456D45" w:rsidR="004C5021" w:rsidRDefault="004C5021" w:rsidP="004C5021">
      <w:pPr>
        <w:pStyle w:val="af5"/>
        <w:numPr>
          <w:ilvl w:val="0"/>
          <w:numId w:val="3"/>
        </w:numPr>
        <w:spacing w:line="24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吃维生素</w:t>
      </w:r>
      <w:r w:rsidR="003F498C">
        <w:rPr>
          <w:rFonts w:hint="eastAsia"/>
          <w:sz w:val="24"/>
          <w:szCs w:val="24"/>
        </w:rPr>
        <w:t>与益生菌</w:t>
      </w:r>
    </w:p>
    <w:p w14:paraId="60FF9D50" w14:textId="4942FA5A" w:rsidR="004C5021" w:rsidRDefault="004C5021" w:rsidP="004C5021">
      <w:pPr>
        <w:pStyle w:val="af5"/>
        <w:numPr>
          <w:ilvl w:val="0"/>
          <w:numId w:val="3"/>
        </w:numPr>
        <w:spacing w:line="24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冥想</w:t>
      </w:r>
    </w:p>
    <w:p w14:paraId="5D875FF2" w14:textId="2D78A720" w:rsidR="004C5021" w:rsidRPr="004C5021" w:rsidRDefault="004C5021" w:rsidP="004C5021">
      <w:pPr>
        <w:pStyle w:val="af5"/>
        <w:numPr>
          <w:ilvl w:val="0"/>
          <w:numId w:val="3"/>
        </w:numPr>
        <w:spacing w:line="24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</w:t>
      </w:r>
    </w:p>
    <w:p w14:paraId="68D4FEDE" w14:textId="5DE6FEEF" w:rsidR="004C5021" w:rsidRDefault="004C5021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---------------------------</w:t>
      </w:r>
    </w:p>
    <w:p w14:paraId="166B2091" w14:textId="77777777" w:rsidR="004B61B7" w:rsidRPr="005B7EA7" w:rsidRDefault="004B61B7">
      <w:pPr>
        <w:spacing w:line="240" w:lineRule="auto"/>
        <w:rPr>
          <w:b/>
          <w:bCs/>
          <w:sz w:val="24"/>
          <w:szCs w:val="24"/>
        </w:rPr>
      </w:pPr>
    </w:p>
    <w:p w14:paraId="422A25E2" w14:textId="6DF24ED9" w:rsidR="009905D6" w:rsidRDefault="00EA47B3">
      <w:pPr>
        <w:spacing w:line="240" w:lineRule="auto"/>
        <w:rPr>
          <w:b/>
          <w:bCs/>
          <w:sz w:val="24"/>
          <w:szCs w:val="24"/>
        </w:rPr>
      </w:pPr>
      <w:r w:rsidRPr="005B7EA7">
        <w:rPr>
          <w:rFonts w:hint="eastAsia"/>
          <w:b/>
          <w:bCs/>
          <w:sz w:val="24"/>
          <w:szCs w:val="24"/>
        </w:rPr>
        <w:t>学习</w:t>
      </w:r>
      <w:r w:rsidR="007B4983">
        <w:rPr>
          <w:rFonts w:hint="eastAsia"/>
          <w:b/>
          <w:bCs/>
          <w:sz w:val="24"/>
          <w:szCs w:val="24"/>
        </w:rPr>
        <w:t>一定要努力学习</w:t>
      </w:r>
      <w:r w:rsidRPr="005B7EA7">
        <w:rPr>
          <w:rFonts w:hint="eastAsia"/>
          <w:b/>
          <w:bCs/>
          <w:sz w:val="24"/>
          <w:szCs w:val="24"/>
        </w:rPr>
        <w:t>：</w:t>
      </w:r>
      <w:r w:rsidR="00C350E4">
        <w:rPr>
          <w:rFonts w:hint="eastAsia"/>
          <w:b/>
          <w:bCs/>
          <w:sz w:val="24"/>
          <w:szCs w:val="24"/>
        </w:rPr>
        <w:t>（分重点）</w:t>
      </w:r>
    </w:p>
    <w:p w14:paraId="022CD625" w14:textId="77777777" w:rsidR="00FC5C15" w:rsidRDefault="00FC5C15">
      <w:pPr>
        <w:spacing w:line="240" w:lineRule="auto"/>
        <w:rPr>
          <w:b/>
          <w:bCs/>
          <w:sz w:val="24"/>
          <w:szCs w:val="24"/>
        </w:rPr>
      </w:pPr>
    </w:p>
    <w:p w14:paraId="4E2BC7EB" w14:textId="77777777" w:rsidR="00E620CE" w:rsidRDefault="00E620CE">
      <w:pPr>
        <w:spacing w:line="240" w:lineRule="auto"/>
        <w:rPr>
          <w:b/>
          <w:bCs/>
          <w:sz w:val="24"/>
          <w:szCs w:val="24"/>
        </w:rPr>
      </w:pPr>
    </w:p>
    <w:p w14:paraId="4AA5E66B" w14:textId="6C432E39" w:rsidR="00E620CE" w:rsidRDefault="00E620CE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任正非：</w:t>
      </w:r>
      <w:r w:rsidRPr="00E620CE">
        <w:rPr>
          <w:b/>
          <w:bCs/>
          <w:sz w:val="24"/>
          <w:szCs w:val="24"/>
        </w:rPr>
        <w:t>我们必须努力，我们只有强大，不然必定死亡。组织的优化，合理的优胜劣汰是必须的行为。退一步不会是海阔天空，是死无葬身之处。</w:t>
      </w:r>
    </w:p>
    <w:p w14:paraId="19A8EFF9" w14:textId="00CB545D" w:rsidR="00E620CE" w:rsidRPr="00E620CE" w:rsidRDefault="00850D1D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现实</w:t>
      </w:r>
      <w:r w:rsidR="00932AF8">
        <w:rPr>
          <w:rFonts w:hint="eastAsia"/>
          <w:b/>
          <w:bCs/>
          <w:sz w:val="24"/>
          <w:szCs w:val="24"/>
        </w:rPr>
        <w:t>社会是达尔文主义社会，弱肉强食</w:t>
      </w:r>
      <w:r>
        <w:rPr>
          <w:rFonts w:hint="eastAsia"/>
          <w:b/>
          <w:bCs/>
          <w:sz w:val="24"/>
          <w:szCs w:val="24"/>
        </w:rPr>
        <w:t>。</w:t>
      </w:r>
    </w:p>
    <w:p w14:paraId="7387C046" w14:textId="77777777" w:rsidR="00EA47B3" w:rsidRDefault="00EA47B3">
      <w:pPr>
        <w:spacing w:line="240" w:lineRule="auto"/>
        <w:rPr>
          <w:sz w:val="24"/>
          <w:szCs w:val="24"/>
        </w:rPr>
      </w:pPr>
    </w:p>
    <w:p w14:paraId="628BAB55" w14:textId="77777777" w:rsidR="00850D1D" w:rsidRDefault="00850D1D">
      <w:pPr>
        <w:spacing w:line="240" w:lineRule="auto"/>
        <w:rPr>
          <w:sz w:val="24"/>
          <w:szCs w:val="24"/>
        </w:rPr>
      </w:pPr>
    </w:p>
    <w:p w14:paraId="17D4C036" w14:textId="50898792" w:rsidR="00DF08C3" w:rsidRPr="00AB428D" w:rsidRDefault="00DF08C3">
      <w:pPr>
        <w:spacing w:line="240" w:lineRule="auto"/>
        <w:rPr>
          <w:b/>
          <w:bCs/>
          <w:sz w:val="24"/>
          <w:szCs w:val="24"/>
        </w:rPr>
      </w:pPr>
      <w:r w:rsidRPr="00AB428D">
        <w:rPr>
          <w:rFonts w:hint="eastAsia"/>
          <w:b/>
          <w:bCs/>
          <w:sz w:val="24"/>
          <w:szCs w:val="24"/>
        </w:rPr>
        <w:t>真正的学习是输入，记忆，反馈，实践，重点在实践，</w:t>
      </w:r>
      <w:r w:rsidR="00AB428D">
        <w:rPr>
          <w:rFonts w:hint="eastAsia"/>
          <w:b/>
          <w:bCs/>
          <w:sz w:val="24"/>
          <w:szCs w:val="24"/>
        </w:rPr>
        <w:t>不然</w:t>
      </w:r>
      <w:r w:rsidRPr="00AB428D">
        <w:rPr>
          <w:rFonts w:hint="eastAsia"/>
          <w:b/>
          <w:bCs/>
          <w:sz w:val="24"/>
          <w:szCs w:val="24"/>
        </w:rPr>
        <w:t>就没有学到，只是看了一些信息而已。</w:t>
      </w:r>
      <w:r w:rsidR="00AB428D">
        <w:rPr>
          <w:rFonts w:hint="eastAsia"/>
          <w:b/>
          <w:bCs/>
          <w:sz w:val="24"/>
          <w:szCs w:val="24"/>
        </w:rPr>
        <w:t>所以学习是需要费很多时间来练习的，没有速成。</w:t>
      </w:r>
    </w:p>
    <w:p w14:paraId="124B29B5" w14:textId="77777777" w:rsidR="00DF08C3" w:rsidRPr="00DF08C3" w:rsidRDefault="00DF08C3">
      <w:pPr>
        <w:spacing w:line="240" w:lineRule="auto"/>
        <w:rPr>
          <w:sz w:val="24"/>
          <w:szCs w:val="24"/>
        </w:rPr>
      </w:pPr>
    </w:p>
    <w:p w14:paraId="524C9DC1" w14:textId="548527DD" w:rsidR="00850D1D" w:rsidRDefault="00850D1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背《道德经》</w:t>
      </w:r>
      <w:r w:rsidR="00F46C43">
        <w:rPr>
          <w:rFonts w:hint="eastAsia"/>
          <w:sz w:val="24"/>
          <w:szCs w:val="24"/>
        </w:rPr>
        <w:t xml:space="preserve">  </w:t>
      </w:r>
    </w:p>
    <w:p w14:paraId="58AB9DC9" w14:textId="5858C70B" w:rsidR="00FE29FF" w:rsidRDefault="00FE29FF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截图做笔记</w:t>
      </w:r>
    </w:p>
    <w:p w14:paraId="0ADB5E04" w14:textId="4DD074FE" w:rsidR="00EA5596" w:rsidRDefault="00DA755F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1856F68" w14:textId="466D2D27" w:rsidR="00EA5596" w:rsidRDefault="00F24A38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学习系统思维</w:t>
      </w:r>
      <w:r w:rsidR="008E5455">
        <w:rPr>
          <w:rFonts w:hint="eastAsia"/>
          <w:sz w:val="24"/>
          <w:szCs w:val="24"/>
        </w:rPr>
        <w:t>、系统学（钱学森</w:t>
      </w:r>
    </w:p>
    <w:p w14:paraId="0E67BE21" w14:textId="77777777" w:rsidR="00F24A38" w:rsidRPr="00C27C5D" w:rsidRDefault="00F24A38">
      <w:pPr>
        <w:spacing w:line="240" w:lineRule="auto"/>
        <w:rPr>
          <w:sz w:val="24"/>
          <w:szCs w:val="24"/>
        </w:rPr>
      </w:pPr>
    </w:p>
    <w:p w14:paraId="65FC1E4C" w14:textId="77777777" w:rsidR="009905D6" w:rsidRPr="00C27C5D" w:rsidRDefault="00000000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《学会提问》画思维导图</w:t>
      </w:r>
    </w:p>
    <w:p w14:paraId="14234997" w14:textId="77777777" w:rsidR="009905D6" w:rsidRPr="00C27C5D" w:rsidRDefault="00000000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看《逻辑学导论》</w:t>
      </w:r>
    </w:p>
    <w:p w14:paraId="28CAE2A0" w14:textId="3D60A4A3" w:rsidR="009905D6" w:rsidRDefault="009B5C9A">
      <w:pPr>
        <w:spacing w:line="24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看</w:t>
      </w:r>
      <w:r w:rsidRPr="00AB428D">
        <w:rPr>
          <w:rFonts w:hint="eastAsia"/>
          <w:color w:val="FF0000"/>
          <w:sz w:val="24"/>
          <w:szCs w:val="24"/>
        </w:rPr>
        <w:t>《毛泽东选集》</w:t>
      </w:r>
    </w:p>
    <w:p w14:paraId="004E6C3B" w14:textId="65C85CCD" w:rsidR="004267C7" w:rsidRPr="004267C7" w:rsidRDefault="004267C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看李玫瑾老师的书，和各大刑事案件</w:t>
      </w:r>
    </w:p>
    <w:p w14:paraId="3ADBCAC4" w14:textId="20984FB8" w:rsidR="0014023D" w:rsidRDefault="0014023D">
      <w:pPr>
        <w:spacing w:line="240" w:lineRule="auto"/>
        <w:rPr>
          <w:color w:val="FF0000"/>
          <w:sz w:val="24"/>
          <w:szCs w:val="24"/>
        </w:rPr>
      </w:pPr>
      <w:r w:rsidRPr="009F0DFC">
        <w:rPr>
          <w:rFonts w:hint="eastAsia"/>
          <w:color w:val="FF0000"/>
          <w:sz w:val="24"/>
          <w:szCs w:val="24"/>
        </w:rPr>
        <w:t>孙子兵法思维导图，记忆</w:t>
      </w:r>
    </w:p>
    <w:p w14:paraId="65D98EE6" w14:textId="14A295BC" w:rsidR="00FA221A" w:rsidRPr="009F0DFC" w:rsidRDefault="00FA221A">
      <w:pPr>
        <w:spacing w:line="24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龙虾老师和讲</w:t>
      </w:r>
      <w:r>
        <w:rPr>
          <w:rFonts w:hint="eastAsia"/>
          <w:color w:val="FF0000"/>
          <w:sz w:val="24"/>
          <w:szCs w:val="24"/>
        </w:rPr>
        <w:t>MBA</w:t>
      </w:r>
      <w:r>
        <w:rPr>
          <w:rFonts w:hint="eastAsia"/>
          <w:color w:val="FF0000"/>
          <w:sz w:val="24"/>
          <w:szCs w:val="24"/>
        </w:rPr>
        <w:t>的老师</w:t>
      </w:r>
    </w:p>
    <w:p w14:paraId="0A64D385" w14:textId="25544C11" w:rsidR="009905D6" w:rsidRDefault="00AB428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CE184E1" w14:textId="757A4320" w:rsidR="00475B27" w:rsidRDefault="00AB428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47A75B0" w14:textId="67722824" w:rsidR="001325CA" w:rsidRDefault="001325CA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《传习录》王阳明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心学</w:t>
      </w:r>
    </w:p>
    <w:p w14:paraId="37933095" w14:textId="77777777" w:rsidR="00EA167D" w:rsidRPr="00EA167D" w:rsidRDefault="00EA167D">
      <w:pPr>
        <w:spacing w:line="240" w:lineRule="auto"/>
        <w:rPr>
          <w:sz w:val="24"/>
          <w:szCs w:val="24"/>
        </w:rPr>
      </w:pPr>
    </w:p>
    <w:p w14:paraId="59133C0E" w14:textId="4110CAA9" w:rsidR="009905D6" w:rsidRPr="00C27C5D" w:rsidRDefault="00435CB7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并不以我的意志为转移。</w:t>
      </w:r>
    </w:p>
    <w:p w14:paraId="6E7D6622" w14:textId="4710D032" w:rsidR="0027280B" w:rsidRPr="00C27C5D" w:rsidRDefault="00FC61E4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FB17FC8" w14:textId="64452DBD" w:rsidR="0027280B" w:rsidRPr="00C27C5D" w:rsidRDefault="00435CB7" w:rsidP="00734FC4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注：</w:t>
      </w:r>
      <w:r w:rsidRPr="00C27C5D">
        <w:rPr>
          <w:sz w:val="24"/>
          <w:szCs w:val="24"/>
        </w:rPr>
        <w:t>简单说，意愿是</w:t>
      </w:r>
      <w:r w:rsidRPr="00C27C5D">
        <w:rPr>
          <w:sz w:val="24"/>
          <w:szCs w:val="24"/>
        </w:rPr>
        <w:t>“</w:t>
      </w:r>
      <w:r w:rsidRPr="00C27C5D">
        <w:rPr>
          <w:sz w:val="24"/>
          <w:szCs w:val="24"/>
        </w:rPr>
        <w:t>想</w:t>
      </w:r>
      <w:r w:rsidRPr="00C27C5D">
        <w:rPr>
          <w:sz w:val="24"/>
          <w:szCs w:val="24"/>
        </w:rPr>
        <w:t>”</w:t>
      </w:r>
      <w:r w:rsidRPr="00C27C5D">
        <w:rPr>
          <w:sz w:val="24"/>
          <w:szCs w:val="24"/>
        </w:rPr>
        <w:t>，意志是</w:t>
      </w:r>
      <w:r w:rsidRPr="00C27C5D">
        <w:rPr>
          <w:sz w:val="24"/>
          <w:szCs w:val="24"/>
        </w:rPr>
        <w:t>“</w:t>
      </w:r>
      <w:r w:rsidRPr="00C27C5D">
        <w:rPr>
          <w:sz w:val="24"/>
          <w:szCs w:val="24"/>
        </w:rPr>
        <w:t>要做到</w:t>
      </w:r>
      <w:r w:rsidRPr="00C27C5D">
        <w:rPr>
          <w:sz w:val="24"/>
          <w:szCs w:val="24"/>
        </w:rPr>
        <w:t>”</w:t>
      </w:r>
      <w:r w:rsidRPr="00C27C5D">
        <w:rPr>
          <w:sz w:val="24"/>
          <w:szCs w:val="24"/>
        </w:rPr>
        <w:t>并</w:t>
      </w:r>
      <w:r w:rsidRPr="00C27C5D">
        <w:rPr>
          <w:sz w:val="24"/>
          <w:szCs w:val="24"/>
        </w:rPr>
        <w:t>“</w:t>
      </w:r>
      <w:r w:rsidRPr="00C27C5D">
        <w:rPr>
          <w:sz w:val="24"/>
          <w:szCs w:val="24"/>
        </w:rPr>
        <w:t>能做到</w:t>
      </w:r>
      <w:r w:rsidRPr="00C27C5D">
        <w:rPr>
          <w:sz w:val="24"/>
          <w:szCs w:val="24"/>
        </w:rPr>
        <w:t>”</w:t>
      </w:r>
      <w:r w:rsidR="0050179E" w:rsidRPr="00C27C5D">
        <w:rPr>
          <w:sz w:val="24"/>
          <w:szCs w:val="24"/>
        </w:rPr>
        <w:t>，意志比意愿更强烈</w:t>
      </w:r>
      <w:r w:rsidR="00EA53BE" w:rsidRPr="00C27C5D">
        <w:rPr>
          <w:sz w:val="24"/>
          <w:szCs w:val="24"/>
        </w:rPr>
        <w:t>。</w:t>
      </w:r>
    </w:p>
    <w:p w14:paraId="6D4E3C1E" w14:textId="77777777" w:rsidR="0027280B" w:rsidRPr="00C27C5D" w:rsidRDefault="0027280B">
      <w:pPr>
        <w:spacing w:line="240" w:lineRule="auto"/>
        <w:rPr>
          <w:sz w:val="24"/>
          <w:szCs w:val="24"/>
        </w:rPr>
      </w:pPr>
    </w:p>
    <w:p w14:paraId="5D9B08AF" w14:textId="5D75D034" w:rsidR="0027280B" w:rsidRPr="00C27C5D" w:rsidRDefault="0027280B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提升表达能力：结构</w:t>
      </w:r>
      <w:r w:rsidR="00B151C1">
        <w:rPr>
          <w:rFonts w:hint="eastAsia"/>
          <w:sz w:val="24"/>
          <w:szCs w:val="24"/>
        </w:rPr>
        <w:t>逻辑</w:t>
      </w:r>
    </w:p>
    <w:p w14:paraId="11D36723" w14:textId="22D7E75F" w:rsidR="009D0C89" w:rsidRPr="00C27C5D" w:rsidRDefault="009F0DFC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ADD2B25" w14:textId="77777777" w:rsidR="003611A9" w:rsidRPr="00C27C5D" w:rsidRDefault="003611A9">
      <w:pPr>
        <w:spacing w:line="240" w:lineRule="auto"/>
        <w:rPr>
          <w:sz w:val="24"/>
          <w:szCs w:val="24"/>
        </w:rPr>
      </w:pPr>
    </w:p>
    <w:p w14:paraId="5648A791" w14:textId="77777777" w:rsidR="005C7B39" w:rsidRDefault="005C7B39">
      <w:pPr>
        <w:spacing w:line="240" w:lineRule="auto"/>
        <w:rPr>
          <w:sz w:val="24"/>
          <w:szCs w:val="24"/>
        </w:rPr>
      </w:pPr>
    </w:p>
    <w:p w14:paraId="3ADDE1D9" w14:textId="5F1FBA22" w:rsidR="00B7632A" w:rsidRDefault="003611A9" w:rsidP="005C7B39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学习记忆：一天学两个小时或者背一段文言文是不够的，时间不够，量也不够，大脑占用的不够多，大脑处理别的事情，很快就会忘记，所以很容易忘记。</w:t>
      </w:r>
      <w:r w:rsidR="00E60FC8" w:rsidRPr="00C27C5D">
        <w:rPr>
          <w:rFonts w:hint="eastAsia"/>
          <w:sz w:val="24"/>
          <w:szCs w:val="24"/>
        </w:rPr>
        <w:t>（我不努力）</w:t>
      </w:r>
    </w:p>
    <w:p w14:paraId="30939CC4" w14:textId="77777777" w:rsidR="00475B27" w:rsidRDefault="00475B27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5255381E" w14:textId="77777777" w:rsidR="00093F9A" w:rsidRPr="00093F9A" w:rsidRDefault="00093F9A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56CA6D34" w14:textId="77777777" w:rsidR="00191E44" w:rsidRDefault="00191E44">
      <w:pPr>
        <w:spacing w:line="240" w:lineRule="auto"/>
        <w:rPr>
          <w:b/>
          <w:bCs/>
          <w:sz w:val="24"/>
          <w:szCs w:val="24"/>
        </w:rPr>
      </w:pPr>
    </w:p>
    <w:p w14:paraId="1A184EF6" w14:textId="66E4136F" w:rsidR="00F4718A" w:rsidRDefault="00F4718A">
      <w:pPr>
        <w:spacing w:line="240" w:lineRule="auto"/>
        <w:rPr>
          <w:b/>
          <w:bCs/>
          <w:sz w:val="24"/>
          <w:szCs w:val="24"/>
        </w:rPr>
      </w:pPr>
      <w:r w:rsidRPr="005B7EA7">
        <w:rPr>
          <w:rFonts w:hint="eastAsia"/>
          <w:b/>
          <w:bCs/>
          <w:sz w:val="24"/>
          <w:szCs w:val="24"/>
        </w:rPr>
        <w:t>工作：</w:t>
      </w:r>
    </w:p>
    <w:p w14:paraId="6A043FD9" w14:textId="77777777" w:rsidR="007F1503" w:rsidRDefault="007F1503">
      <w:pPr>
        <w:spacing w:line="240" w:lineRule="auto"/>
        <w:rPr>
          <w:b/>
          <w:bCs/>
          <w:sz w:val="24"/>
          <w:szCs w:val="24"/>
        </w:rPr>
      </w:pPr>
    </w:p>
    <w:p w14:paraId="18570AAF" w14:textId="3A9B3D16" w:rsidR="007F1503" w:rsidRPr="007F1503" w:rsidRDefault="007F1503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BCG</w:t>
      </w:r>
      <w:r w:rsidR="00213FF4" w:rsidRPr="00213FF4">
        <w:rPr>
          <w:b/>
          <w:bCs/>
          <w:sz w:val="24"/>
          <w:szCs w:val="24"/>
        </w:rPr>
        <w:t>商业行为准则</w:t>
      </w:r>
      <w:r>
        <w:rPr>
          <w:rFonts w:hint="eastAsia"/>
          <w:b/>
          <w:bCs/>
          <w:sz w:val="24"/>
          <w:szCs w:val="24"/>
        </w:rPr>
        <w:t>：</w:t>
      </w:r>
      <w:r w:rsidRPr="007F1503">
        <w:rPr>
          <w:b/>
          <w:bCs/>
          <w:sz w:val="24"/>
          <w:szCs w:val="24"/>
        </w:rPr>
        <w:t>诚信</w:t>
      </w:r>
      <w:r w:rsidR="00C53CDC">
        <w:rPr>
          <w:rFonts w:hint="eastAsia"/>
          <w:b/>
          <w:bCs/>
          <w:sz w:val="24"/>
          <w:szCs w:val="24"/>
        </w:rPr>
        <w:t>合规</w:t>
      </w:r>
      <w:r>
        <w:rPr>
          <w:rFonts w:hint="eastAsia"/>
          <w:b/>
          <w:bCs/>
          <w:sz w:val="24"/>
          <w:szCs w:val="24"/>
        </w:rPr>
        <w:t>、不贪污受贿，不盗窃</w:t>
      </w:r>
      <w:r w:rsidR="00C53CDC">
        <w:rPr>
          <w:rFonts w:hint="eastAsia"/>
          <w:b/>
          <w:bCs/>
          <w:sz w:val="24"/>
          <w:szCs w:val="24"/>
        </w:rPr>
        <w:t>造假</w:t>
      </w:r>
      <w:r w:rsidR="00487F7E">
        <w:rPr>
          <w:rFonts w:hint="eastAsia"/>
          <w:b/>
          <w:bCs/>
          <w:sz w:val="24"/>
          <w:szCs w:val="24"/>
        </w:rPr>
        <w:t>。</w:t>
      </w:r>
    </w:p>
    <w:p w14:paraId="5065A0A2" w14:textId="77777777" w:rsidR="00D55FB4" w:rsidRDefault="00D55FB4">
      <w:pPr>
        <w:spacing w:line="240" w:lineRule="auto"/>
        <w:rPr>
          <w:b/>
          <w:bCs/>
          <w:sz w:val="24"/>
          <w:szCs w:val="24"/>
        </w:rPr>
      </w:pPr>
    </w:p>
    <w:p w14:paraId="047EF33F" w14:textId="34839213" w:rsidR="00D55FB4" w:rsidRDefault="00636D25">
      <w:pPr>
        <w:spacing w:line="240" w:lineRule="auto"/>
        <w:rPr>
          <w:b/>
          <w:bCs/>
          <w:sz w:val="24"/>
          <w:szCs w:val="24"/>
        </w:rPr>
      </w:pPr>
      <w:r w:rsidRPr="00636D25">
        <w:rPr>
          <w:b/>
          <w:bCs/>
          <w:sz w:val="24"/>
          <w:szCs w:val="24"/>
        </w:rPr>
        <w:t>碰到施工的联系中控室及对讲机呼叫告诉内训</w:t>
      </w:r>
      <w:r w:rsidR="00D55FB4">
        <w:rPr>
          <w:rFonts w:hint="eastAsia"/>
          <w:b/>
          <w:bCs/>
          <w:sz w:val="24"/>
          <w:szCs w:val="24"/>
        </w:rPr>
        <w:t>，检查施工单。</w:t>
      </w:r>
    </w:p>
    <w:p w14:paraId="7EBAFBB4" w14:textId="6B664ACC" w:rsidR="00CB25E1" w:rsidRDefault="00D55FB4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闸机坏了要填写表单记录，然后报工单，报备机要室反应。</w:t>
      </w:r>
    </w:p>
    <w:p w14:paraId="05409F89" w14:textId="5B6F2408" w:rsidR="003D3A03" w:rsidRDefault="003D3A03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站岗不要乱动</w:t>
      </w:r>
    </w:p>
    <w:p w14:paraId="3A3361EE" w14:textId="69631DE1" w:rsidR="003D3A03" w:rsidRDefault="003D3A03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不要打瞌睡</w:t>
      </w:r>
    </w:p>
    <w:p w14:paraId="7E79DF04" w14:textId="77777777" w:rsidR="00D55FB4" w:rsidRDefault="00D55FB4">
      <w:pPr>
        <w:spacing w:line="240" w:lineRule="auto"/>
        <w:rPr>
          <w:b/>
          <w:bCs/>
          <w:sz w:val="24"/>
          <w:szCs w:val="24"/>
        </w:rPr>
      </w:pPr>
    </w:p>
    <w:p w14:paraId="0255175C" w14:textId="77777777" w:rsidR="0002137B" w:rsidRDefault="00CB25E1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改进：</w:t>
      </w:r>
    </w:p>
    <w:p w14:paraId="292D5096" w14:textId="4A7941B7" w:rsidR="00433329" w:rsidRPr="00433329" w:rsidRDefault="00CB25E1" w:rsidP="00433329">
      <w:pPr>
        <w:pStyle w:val="af5"/>
        <w:numPr>
          <w:ilvl w:val="0"/>
          <w:numId w:val="4"/>
        </w:numPr>
        <w:spacing w:line="240" w:lineRule="auto"/>
        <w:ind w:firstLineChars="0"/>
        <w:rPr>
          <w:b/>
          <w:bCs/>
          <w:sz w:val="24"/>
          <w:szCs w:val="24"/>
        </w:rPr>
      </w:pPr>
      <w:r w:rsidRPr="00433329">
        <w:rPr>
          <w:rFonts w:hint="eastAsia"/>
          <w:b/>
          <w:bCs/>
          <w:sz w:val="24"/>
          <w:szCs w:val="24"/>
        </w:rPr>
        <w:t>随时保持桌面整洁，没有其他东西</w:t>
      </w:r>
    </w:p>
    <w:p w14:paraId="3ACE092C" w14:textId="5242EFE3" w:rsidR="00CB25E1" w:rsidRPr="00433329" w:rsidRDefault="00433329" w:rsidP="00433329">
      <w:pPr>
        <w:pStyle w:val="af5"/>
        <w:spacing w:line="240" w:lineRule="auto"/>
        <w:ind w:left="180" w:firstLineChars="0" w:firstLine="0"/>
        <w:rPr>
          <w:b/>
          <w:bCs/>
          <w:sz w:val="24"/>
          <w:szCs w:val="24"/>
        </w:rPr>
      </w:pPr>
      <w:r w:rsidRPr="00433329">
        <w:rPr>
          <w:b/>
          <w:bCs/>
          <w:sz w:val="24"/>
          <w:szCs w:val="24"/>
        </w:rPr>
        <w:t>跟他们说清楚，前台桌面不能放东西</w:t>
      </w:r>
      <w:r>
        <w:rPr>
          <w:rFonts w:hint="eastAsia"/>
          <w:b/>
          <w:bCs/>
          <w:sz w:val="24"/>
          <w:szCs w:val="24"/>
        </w:rPr>
        <w:t>，</w:t>
      </w:r>
      <w:r w:rsidRPr="00433329">
        <w:rPr>
          <w:b/>
          <w:bCs/>
          <w:sz w:val="24"/>
          <w:szCs w:val="24"/>
        </w:rPr>
        <w:t>存放可以，但只能放地上</w:t>
      </w:r>
      <w:r w:rsidR="00CB25E1" w:rsidRPr="00433329">
        <w:rPr>
          <w:rFonts w:hint="eastAsia"/>
          <w:b/>
          <w:bCs/>
          <w:sz w:val="24"/>
          <w:szCs w:val="24"/>
        </w:rPr>
        <w:t>（存放的物品放下来，台子上面也别要他们放电脑了，可以放书桌上）</w:t>
      </w:r>
    </w:p>
    <w:p w14:paraId="3E1A0B2E" w14:textId="77777777" w:rsidR="0002137B" w:rsidRDefault="0002137B">
      <w:pPr>
        <w:spacing w:line="240" w:lineRule="auto"/>
        <w:rPr>
          <w:b/>
          <w:bCs/>
          <w:sz w:val="24"/>
          <w:szCs w:val="24"/>
        </w:rPr>
      </w:pPr>
    </w:p>
    <w:p w14:paraId="63F7B544" w14:textId="60684227" w:rsidR="0002137B" w:rsidRDefault="0002137B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站岗一定要准时，定闹钟，晚一分钟都不可以。</w:t>
      </w:r>
    </w:p>
    <w:p w14:paraId="119F4FD4" w14:textId="77777777" w:rsidR="008C0D43" w:rsidRDefault="008C0D43">
      <w:pPr>
        <w:spacing w:line="240" w:lineRule="auto"/>
        <w:rPr>
          <w:b/>
          <w:bCs/>
          <w:sz w:val="24"/>
          <w:szCs w:val="24"/>
        </w:rPr>
      </w:pPr>
    </w:p>
    <w:p w14:paraId="11139BE6" w14:textId="7EBB3577" w:rsidR="0002137B" w:rsidRDefault="008C0D43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</w:t>
      </w:r>
      <w:r w:rsidRPr="008C0D43">
        <w:rPr>
          <w:rFonts w:hint="eastAsia"/>
          <w:b/>
          <w:bCs/>
          <w:sz w:val="24"/>
          <w:szCs w:val="24"/>
        </w:rPr>
        <w:t>纸质类表单按月份登记使用，并写上所在楼栋，</w:t>
      </w:r>
      <w:r>
        <w:rPr>
          <w:rFonts w:hint="eastAsia"/>
          <w:b/>
          <w:bCs/>
          <w:sz w:val="24"/>
          <w:szCs w:val="24"/>
        </w:rPr>
        <w:t>贴</w:t>
      </w:r>
      <w:r w:rsidRPr="008C0D43">
        <w:rPr>
          <w:rFonts w:hint="eastAsia"/>
          <w:b/>
          <w:bCs/>
          <w:sz w:val="24"/>
          <w:szCs w:val="24"/>
        </w:rPr>
        <w:t>上标签</w:t>
      </w:r>
    </w:p>
    <w:p w14:paraId="4CA77FA7" w14:textId="77777777" w:rsidR="008C0D43" w:rsidRDefault="008C0D43">
      <w:pPr>
        <w:spacing w:line="240" w:lineRule="auto"/>
        <w:rPr>
          <w:b/>
          <w:bCs/>
          <w:sz w:val="24"/>
          <w:szCs w:val="24"/>
        </w:rPr>
      </w:pPr>
    </w:p>
    <w:p w14:paraId="305CE46B" w14:textId="07ED8D5E" w:rsidR="008C0D43" w:rsidRPr="008C0D43" w:rsidRDefault="008C0D43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有访客，需要提醒接待人全程陪同</w:t>
      </w:r>
    </w:p>
    <w:p w14:paraId="71EBEC28" w14:textId="77777777" w:rsidR="005B7EA7" w:rsidRPr="00C27C5D" w:rsidRDefault="005B7EA7">
      <w:pPr>
        <w:spacing w:line="240" w:lineRule="auto"/>
        <w:rPr>
          <w:sz w:val="24"/>
          <w:szCs w:val="24"/>
        </w:rPr>
      </w:pPr>
    </w:p>
    <w:p w14:paraId="0298FE7A" w14:textId="28E34B75" w:rsidR="00917AE0" w:rsidRPr="00C27C5D" w:rsidRDefault="003C0D09" w:rsidP="00917AE0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 w:rsidR="00917AE0" w:rsidRPr="00C27C5D">
        <w:rPr>
          <w:rFonts w:hint="eastAsia"/>
          <w:sz w:val="24"/>
          <w:szCs w:val="24"/>
        </w:rPr>
        <w:t>拿上急救包</w:t>
      </w:r>
      <w:r w:rsidR="00917AE0" w:rsidRPr="00C27C5D">
        <w:rPr>
          <w:rFonts w:hint="eastAsia"/>
          <w:sz w:val="24"/>
          <w:szCs w:val="24"/>
        </w:rPr>
        <w:t>AED</w:t>
      </w:r>
      <w:r w:rsidR="00917AE0" w:rsidRPr="00C27C5D">
        <w:rPr>
          <w:sz w:val="24"/>
          <w:szCs w:val="24"/>
        </w:rPr>
        <w:t>，打开大门和闸机。控梯：</w:t>
      </w:r>
    </w:p>
    <w:p w14:paraId="0C67BBB6" w14:textId="77777777" w:rsidR="00917AE0" w:rsidRPr="00C27C5D" w:rsidRDefault="00917AE0">
      <w:pPr>
        <w:spacing w:line="240" w:lineRule="auto"/>
        <w:rPr>
          <w:sz w:val="24"/>
          <w:szCs w:val="24"/>
        </w:rPr>
      </w:pPr>
    </w:p>
    <w:p w14:paraId="3E5497BC" w14:textId="3167CFEB" w:rsidR="00F4718A" w:rsidRPr="00C27C5D" w:rsidRDefault="00F4718A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应急响应时那个电梯是怎么操作的？</w:t>
      </w:r>
    </w:p>
    <w:p w14:paraId="2721CA2D" w14:textId="710ED414" w:rsidR="00BF2D93" w:rsidRPr="00C27C5D" w:rsidRDefault="00BF2D93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红色拉闸</w:t>
      </w:r>
      <w:r w:rsidR="001C405D">
        <w:rPr>
          <w:rFonts w:hint="eastAsia"/>
          <w:sz w:val="24"/>
          <w:szCs w:val="24"/>
        </w:rPr>
        <w:t>推下来</w:t>
      </w:r>
      <w:r w:rsidRPr="00C27C5D">
        <w:rPr>
          <w:rFonts w:hint="eastAsia"/>
          <w:sz w:val="24"/>
          <w:szCs w:val="24"/>
        </w:rPr>
        <w:t>，手控梯不要关门。</w:t>
      </w:r>
    </w:p>
    <w:p w14:paraId="07C8AA2F" w14:textId="5172E7A2" w:rsidR="00BF2D93" w:rsidRPr="00C27C5D" w:rsidRDefault="00BF2D93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电梯门开关要长按住不动。</w:t>
      </w:r>
    </w:p>
    <w:p w14:paraId="3B7474B9" w14:textId="1F64D915" w:rsidR="00BF2D93" w:rsidRPr="00C27C5D" w:rsidRDefault="00BF2D93">
      <w:pPr>
        <w:spacing w:line="240" w:lineRule="auto"/>
        <w:rPr>
          <w:sz w:val="24"/>
          <w:szCs w:val="24"/>
        </w:rPr>
      </w:pPr>
    </w:p>
    <w:p w14:paraId="7BE18EBF" w14:textId="55733F6A" w:rsidR="00F4718A" w:rsidRDefault="003C0D09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 w:rsidR="00A63E37">
        <w:rPr>
          <w:rFonts w:hint="eastAsia"/>
          <w:sz w:val="24"/>
          <w:szCs w:val="24"/>
        </w:rPr>
        <w:t>没有资产编号的填写</w:t>
      </w:r>
      <w:r w:rsidR="00A63E37">
        <w:rPr>
          <w:rFonts w:hint="eastAsia"/>
          <w:sz w:val="24"/>
          <w:szCs w:val="24"/>
        </w:rPr>
        <w:t>SN</w:t>
      </w:r>
      <w:r w:rsidR="00A63E37">
        <w:rPr>
          <w:rFonts w:hint="eastAsia"/>
          <w:sz w:val="24"/>
          <w:szCs w:val="24"/>
        </w:rPr>
        <w:t>号，</w:t>
      </w:r>
      <w:r w:rsidR="00A63E37">
        <w:rPr>
          <w:rFonts w:hint="eastAsia"/>
          <w:sz w:val="24"/>
          <w:szCs w:val="24"/>
        </w:rPr>
        <w:t>RFID</w:t>
      </w:r>
      <w:r w:rsidR="00A63E37">
        <w:rPr>
          <w:rFonts w:hint="eastAsia"/>
          <w:sz w:val="24"/>
          <w:szCs w:val="24"/>
        </w:rPr>
        <w:t>号</w:t>
      </w:r>
    </w:p>
    <w:p w14:paraId="63B3195E" w14:textId="77777777" w:rsidR="00760E1C" w:rsidRDefault="001D11D5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只有</w:t>
      </w:r>
      <w:r w:rsidR="00A63E37">
        <w:rPr>
          <w:rFonts w:hint="eastAsia"/>
          <w:sz w:val="24"/>
          <w:szCs w:val="24"/>
        </w:rPr>
        <w:t>低消耗类的资产</w:t>
      </w:r>
      <w:r>
        <w:rPr>
          <w:rFonts w:hint="eastAsia"/>
          <w:sz w:val="24"/>
          <w:szCs w:val="24"/>
        </w:rPr>
        <w:t>才</w:t>
      </w:r>
      <w:r w:rsidR="00A63E37">
        <w:rPr>
          <w:rFonts w:hint="eastAsia"/>
          <w:sz w:val="24"/>
          <w:szCs w:val="24"/>
        </w:rPr>
        <w:t>可填写“</w:t>
      </w:r>
      <w:r w:rsidR="00A63E37">
        <w:rPr>
          <w:rFonts w:hint="eastAsia"/>
          <w:sz w:val="24"/>
          <w:szCs w:val="24"/>
        </w:rPr>
        <w:t>/</w:t>
      </w:r>
      <w:r w:rsidR="00A63E37">
        <w:rPr>
          <w:rFonts w:hint="eastAsia"/>
          <w:sz w:val="24"/>
          <w:szCs w:val="24"/>
        </w:rPr>
        <w:t>”</w:t>
      </w:r>
    </w:p>
    <w:p w14:paraId="14717C16" w14:textId="427934EB" w:rsidR="00A63E37" w:rsidRDefault="00760E1C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单位是</w:t>
      </w:r>
      <w:r>
        <w:rPr>
          <w:rFonts w:hint="eastAsia"/>
          <w:sz w:val="24"/>
          <w:szCs w:val="24"/>
        </w:rPr>
        <w:t>pcs,</w:t>
      </w:r>
      <w:r>
        <w:rPr>
          <w:rFonts w:hint="eastAsia"/>
          <w:sz w:val="24"/>
          <w:szCs w:val="24"/>
        </w:rPr>
        <w:t>单数，不能是复数</w:t>
      </w:r>
      <w:r w:rsidR="00A63E37">
        <w:rPr>
          <w:rFonts w:hint="eastAsia"/>
          <w:sz w:val="24"/>
          <w:szCs w:val="24"/>
        </w:rPr>
        <w:t>.</w:t>
      </w:r>
    </w:p>
    <w:p w14:paraId="64AE33D8" w14:textId="77777777" w:rsidR="00A63E37" w:rsidRPr="00C27C5D" w:rsidRDefault="00A63E37">
      <w:pPr>
        <w:spacing w:line="240" w:lineRule="auto"/>
        <w:rPr>
          <w:sz w:val="24"/>
          <w:szCs w:val="24"/>
        </w:rPr>
      </w:pPr>
    </w:p>
    <w:p w14:paraId="5BDDDBD7" w14:textId="3F222CDC" w:rsidR="00545D97" w:rsidRPr="00C27C5D" w:rsidRDefault="003C0D09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 w:rsidR="00545D97" w:rsidRPr="00C27C5D">
        <w:rPr>
          <w:rFonts w:hint="eastAsia"/>
          <w:sz w:val="24"/>
          <w:szCs w:val="24"/>
        </w:rPr>
        <w:t>回收的废品和咖啡厅桌椅等等东西需要填写</w:t>
      </w:r>
      <w:r w:rsidR="00DE35CA" w:rsidRPr="00C27C5D">
        <w:rPr>
          <w:rFonts w:hint="eastAsia"/>
          <w:sz w:val="24"/>
          <w:szCs w:val="24"/>
        </w:rPr>
        <w:t>纸质</w:t>
      </w:r>
      <w:r w:rsidR="00545D97" w:rsidRPr="00C27C5D">
        <w:rPr>
          <w:rFonts w:hint="eastAsia"/>
          <w:sz w:val="24"/>
          <w:szCs w:val="24"/>
        </w:rPr>
        <w:t>携物出门单</w:t>
      </w:r>
      <w:r w:rsidR="00DE35CA" w:rsidRPr="00C27C5D">
        <w:rPr>
          <w:rFonts w:hint="eastAsia"/>
          <w:sz w:val="24"/>
          <w:szCs w:val="24"/>
        </w:rPr>
        <w:t>，或者要求</w:t>
      </w:r>
      <w:r>
        <w:rPr>
          <w:rFonts w:hint="eastAsia"/>
          <w:sz w:val="24"/>
          <w:szCs w:val="24"/>
        </w:rPr>
        <w:t>发邮件</w:t>
      </w:r>
      <w:r w:rsidR="00DE35CA" w:rsidRPr="00C27C5D">
        <w:rPr>
          <w:rFonts w:hint="eastAsia"/>
          <w:sz w:val="24"/>
          <w:szCs w:val="24"/>
        </w:rPr>
        <w:t>给石主管报备。</w:t>
      </w:r>
    </w:p>
    <w:p w14:paraId="5FDF553A" w14:textId="77777777" w:rsidR="00F4718A" w:rsidRPr="00C27C5D" w:rsidRDefault="00F4718A">
      <w:pPr>
        <w:spacing w:line="240" w:lineRule="auto"/>
        <w:rPr>
          <w:sz w:val="24"/>
          <w:szCs w:val="24"/>
        </w:rPr>
      </w:pPr>
    </w:p>
    <w:p w14:paraId="162641D2" w14:textId="69EFF558" w:rsidR="004230F3" w:rsidRDefault="004230F3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8.</w:t>
      </w:r>
      <w:r>
        <w:rPr>
          <w:rFonts w:hint="eastAsia"/>
          <w:sz w:val="24"/>
          <w:szCs w:val="24"/>
        </w:rPr>
        <w:t>语术：</w:t>
      </w:r>
    </w:p>
    <w:p w14:paraId="4B2B3692" w14:textId="535244CD" w:rsidR="00F4718A" w:rsidRDefault="008B5DE2">
      <w:pPr>
        <w:spacing w:line="240" w:lineRule="auto"/>
        <w:rPr>
          <w:sz w:val="24"/>
          <w:szCs w:val="24"/>
        </w:rPr>
      </w:pPr>
      <w:r w:rsidRPr="00C27C5D">
        <w:rPr>
          <w:rFonts w:hint="eastAsia"/>
          <w:sz w:val="24"/>
          <w:szCs w:val="24"/>
        </w:rPr>
        <w:t>委婉</w:t>
      </w:r>
      <w:r w:rsidR="003113AC" w:rsidRPr="00C27C5D">
        <w:rPr>
          <w:rFonts w:hint="eastAsia"/>
          <w:sz w:val="24"/>
          <w:szCs w:val="24"/>
        </w:rPr>
        <w:t>催还伞</w:t>
      </w:r>
      <w:r w:rsidR="006A7320" w:rsidRPr="00C27C5D">
        <w:rPr>
          <w:rFonts w:hint="eastAsia"/>
          <w:sz w:val="24"/>
          <w:szCs w:val="24"/>
        </w:rPr>
        <w:t>语术</w:t>
      </w:r>
      <w:r w:rsidR="003113AC" w:rsidRPr="00C27C5D">
        <w:rPr>
          <w:rFonts w:hint="eastAsia"/>
          <w:sz w:val="24"/>
          <w:szCs w:val="24"/>
        </w:rPr>
        <w:t>：</w:t>
      </w:r>
      <w:r w:rsidR="003113AC" w:rsidRPr="00C27C5D">
        <w:rPr>
          <w:rFonts w:hint="eastAsia"/>
          <w:noProof/>
          <w:sz w:val="24"/>
          <w:szCs w:val="24"/>
        </w:rPr>
        <w:drawing>
          <wp:inline distT="0" distB="0" distL="0" distR="0" wp14:anchorId="3B3367B3" wp14:editId="32D94715">
            <wp:extent cx="247650" cy="247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3AC" w:rsidRPr="00C27C5D">
        <w:rPr>
          <w:sz w:val="24"/>
          <w:szCs w:val="24"/>
        </w:rPr>
        <w:t>不好意思再次打扰了，每个月底行政这边要进行资产盘点，缺少的物资要进行登记上报，能方便问下是什么原因导致伞未归还吗？</w:t>
      </w:r>
    </w:p>
    <w:p w14:paraId="468F0426" w14:textId="77777777" w:rsidR="009477C2" w:rsidRDefault="009477C2">
      <w:pPr>
        <w:spacing w:line="240" w:lineRule="auto"/>
        <w:rPr>
          <w:sz w:val="24"/>
          <w:szCs w:val="24"/>
        </w:rPr>
      </w:pPr>
    </w:p>
    <w:p w14:paraId="296ED25E" w14:textId="1D81046B" w:rsidR="009477C2" w:rsidRDefault="009477C2">
      <w:pPr>
        <w:spacing w:line="240" w:lineRule="auto"/>
        <w:rPr>
          <w:sz w:val="24"/>
          <w:szCs w:val="24"/>
        </w:rPr>
      </w:pPr>
      <w:r w:rsidRPr="009477C2">
        <w:rPr>
          <w:sz w:val="24"/>
          <w:szCs w:val="24"/>
        </w:rPr>
        <w:lastRenderedPageBreak/>
        <w:t>这个电子流需要核销</w:t>
      </w:r>
    </w:p>
    <w:p w14:paraId="597738A8" w14:textId="77777777" w:rsidR="009C2580" w:rsidRDefault="009C2580">
      <w:pPr>
        <w:spacing w:line="240" w:lineRule="auto"/>
        <w:rPr>
          <w:sz w:val="24"/>
          <w:szCs w:val="24"/>
        </w:rPr>
      </w:pPr>
    </w:p>
    <w:p w14:paraId="2728EA72" w14:textId="4A9E784B" w:rsidR="009C2580" w:rsidRPr="00C27C5D" w:rsidRDefault="009B3715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是这样的，进门就</w:t>
      </w:r>
      <w:r w:rsidR="009C2580">
        <w:rPr>
          <w:rFonts w:hint="eastAsia"/>
          <w:sz w:val="24"/>
          <w:szCs w:val="24"/>
        </w:rPr>
        <w:t>需要到前台核对资产，没有看到实物确认是违规操作，如果监控抽查发现我要被问责，轻则罚款</w:t>
      </w:r>
      <w:r>
        <w:rPr>
          <w:rFonts w:hint="eastAsia"/>
          <w:sz w:val="24"/>
          <w:szCs w:val="24"/>
        </w:rPr>
        <w:t xml:space="preserve"> </w:t>
      </w:r>
      <w:r w:rsidR="00706AED">
        <w:rPr>
          <w:rFonts w:hint="eastAsia"/>
          <w:sz w:val="24"/>
          <w:szCs w:val="24"/>
        </w:rPr>
        <w:t>。</w:t>
      </w:r>
    </w:p>
    <w:p w14:paraId="24A411AC" w14:textId="77777777" w:rsidR="00723315" w:rsidRDefault="00723315">
      <w:pPr>
        <w:spacing w:line="240" w:lineRule="auto"/>
        <w:rPr>
          <w:sz w:val="24"/>
          <w:szCs w:val="24"/>
        </w:rPr>
      </w:pPr>
    </w:p>
    <w:p w14:paraId="5C93DBAE" w14:textId="554BF898" w:rsidR="007D0C37" w:rsidRDefault="007D0C37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台面不能放杂物，放下面可以吗，笔记本放书桌上</w:t>
      </w:r>
      <w:r w:rsidR="00F83A0E">
        <w:rPr>
          <w:rFonts w:hint="eastAsia"/>
          <w:sz w:val="24"/>
          <w:szCs w:val="24"/>
        </w:rPr>
        <w:t>。</w:t>
      </w:r>
    </w:p>
    <w:p w14:paraId="7923D84F" w14:textId="3D0C4400" w:rsidR="00106934" w:rsidRDefault="00F83A0E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拒打</w:t>
      </w:r>
      <w:r w:rsidR="00106934">
        <w:rPr>
          <w:rFonts w:hint="eastAsia"/>
          <w:sz w:val="24"/>
          <w:szCs w:val="24"/>
        </w:rPr>
        <w:t>不想接的</w:t>
      </w:r>
      <w:r>
        <w:rPr>
          <w:rFonts w:hint="eastAsia"/>
          <w:sz w:val="24"/>
          <w:szCs w:val="24"/>
        </w:rPr>
        <w:t>电话：</w:t>
      </w:r>
    </w:p>
    <w:p w14:paraId="5B8119A2" w14:textId="6DA54A64" w:rsidR="00F83A0E" w:rsidRDefault="00F83A0E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先开免提，然后说我现在不方便接电话，挂了哈</w:t>
      </w:r>
    </w:p>
    <w:p w14:paraId="2E1EC62C" w14:textId="1BD7E1EC" w:rsidR="00106934" w:rsidRDefault="00106934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没事我先挂了哈</w:t>
      </w:r>
    </w:p>
    <w:p w14:paraId="6392A599" w14:textId="77777777" w:rsidR="00375490" w:rsidRDefault="00375490">
      <w:pPr>
        <w:spacing w:line="240" w:lineRule="auto"/>
        <w:rPr>
          <w:sz w:val="24"/>
          <w:szCs w:val="24"/>
        </w:rPr>
      </w:pPr>
    </w:p>
    <w:p w14:paraId="5743EEBF" w14:textId="7478B6DB" w:rsidR="00375490" w:rsidRPr="00375490" w:rsidRDefault="00375490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当遇到帮忙或者问问题，你要拒绝时，用反问，或者直接问</w:t>
      </w:r>
      <w:r>
        <w:rPr>
          <w:rFonts w:hint="eastAsia"/>
          <w:sz w:val="24"/>
          <w:szCs w:val="24"/>
        </w:rPr>
        <w:t>AI</w:t>
      </w:r>
    </w:p>
    <w:p w14:paraId="496956A5" w14:textId="77777777" w:rsidR="00F83A0E" w:rsidRPr="007D0C37" w:rsidRDefault="00F83A0E">
      <w:pPr>
        <w:spacing w:line="240" w:lineRule="auto"/>
        <w:rPr>
          <w:sz w:val="24"/>
          <w:szCs w:val="24"/>
        </w:rPr>
      </w:pPr>
    </w:p>
    <w:p w14:paraId="46EF69F5" w14:textId="740F52D6" w:rsidR="00723315" w:rsidRDefault="00B270C9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9. </w:t>
      </w:r>
      <w:r w:rsidR="00511004">
        <w:rPr>
          <w:rFonts w:hint="eastAsia"/>
          <w:sz w:val="24"/>
          <w:szCs w:val="24"/>
        </w:rPr>
        <w:t>F5</w:t>
      </w:r>
      <w:r w:rsidR="00511004">
        <w:rPr>
          <w:rFonts w:hint="eastAsia"/>
          <w:sz w:val="24"/>
          <w:szCs w:val="24"/>
        </w:rPr>
        <w:t>领取餐券</w:t>
      </w:r>
    </w:p>
    <w:p w14:paraId="23A4A015" w14:textId="77777777" w:rsidR="00CB25E1" w:rsidRDefault="00CB25E1">
      <w:pPr>
        <w:spacing w:line="240" w:lineRule="auto"/>
        <w:rPr>
          <w:sz w:val="24"/>
          <w:szCs w:val="24"/>
        </w:rPr>
      </w:pPr>
    </w:p>
    <w:p w14:paraId="7E2F47D8" w14:textId="37DB37D0" w:rsidR="003C0D09" w:rsidRDefault="00B270C9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10.</w:t>
      </w:r>
      <w:r>
        <w:rPr>
          <w:rFonts w:hint="eastAsia"/>
          <w:sz w:val="24"/>
          <w:szCs w:val="24"/>
        </w:rPr>
        <w:t>拍资产编码时，放大镜调成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倍，就比较清晰</w:t>
      </w:r>
    </w:p>
    <w:p w14:paraId="32C5F753" w14:textId="77777777" w:rsidR="00CB25E1" w:rsidRDefault="00CB25E1">
      <w:pPr>
        <w:spacing w:line="240" w:lineRule="auto"/>
        <w:rPr>
          <w:sz w:val="24"/>
          <w:szCs w:val="24"/>
        </w:rPr>
      </w:pPr>
    </w:p>
    <w:p w14:paraId="093DDD3E" w14:textId="229AAB66" w:rsidR="0087372D" w:rsidRPr="0087372D" w:rsidRDefault="0087372D">
      <w:pPr>
        <w:spacing w:line="240" w:lineRule="auto"/>
        <w:rPr>
          <w:sz w:val="24"/>
          <w:szCs w:val="24"/>
        </w:rPr>
      </w:pPr>
      <w:r w:rsidRPr="0087372D">
        <w:rPr>
          <w:sz w:val="24"/>
          <w:szCs w:val="24"/>
        </w:rPr>
        <w:t>没有施工单的，就只是过来送施工用的材料，这种可以进但是需要有工卡的接待人到现场登记接待，填写好来访登记表并且及时通知内训跟进</w:t>
      </w:r>
    </w:p>
    <w:p w14:paraId="567C6B91" w14:textId="4E88E760" w:rsidR="00E13807" w:rsidRDefault="00E13807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0C050E45" w14:textId="77777777" w:rsidR="007D086E" w:rsidRDefault="007D086E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7BA921E6" w14:textId="1298C424" w:rsidR="007D086E" w:rsidRDefault="007D086E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11.</w:t>
      </w:r>
      <w:r>
        <w:rPr>
          <w:rFonts w:hint="eastAsia"/>
          <w:sz w:val="24"/>
          <w:szCs w:val="24"/>
        </w:rPr>
        <w:t>搬迁时要询问员工有没有填写搬迁电子流</w:t>
      </w:r>
    </w:p>
    <w:p w14:paraId="7B30F949" w14:textId="77777777" w:rsidR="003F1965" w:rsidRDefault="003F1965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27368DCD" w14:textId="2CD12826" w:rsidR="003F1965" w:rsidRDefault="003F1965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12.</w:t>
      </w:r>
      <w:r>
        <w:rPr>
          <w:rFonts w:hint="eastAsia"/>
          <w:sz w:val="24"/>
          <w:szCs w:val="24"/>
        </w:rPr>
        <w:t>员工要我们开门时，要询问有没有电子工卡？</w:t>
      </w:r>
    </w:p>
    <w:p w14:paraId="618944DB" w14:textId="77777777" w:rsidR="00AF6002" w:rsidRDefault="00AF6002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6DB2F3D3" w14:textId="5A6A9FAF" w:rsidR="00AF6002" w:rsidRDefault="00AF6002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13.</w:t>
      </w:r>
      <w:r>
        <w:rPr>
          <w:rFonts w:hint="eastAsia"/>
          <w:sz w:val="24"/>
          <w:szCs w:val="24"/>
        </w:rPr>
        <w:t>下班未处理的电子流要交接</w:t>
      </w:r>
    </w:p>
    <w:p w14:paraId="1E428F44" w14:textId="129EA680" w:rsidR="00AF6002" w:rsidRDefault="00AF6002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3E0F0E88" w14:textId="3F5E639A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3C53C679" w14:textId="1D87E00F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==</w:t>
      </w:r>
    </w:p>
    <w:p w14:paraId="495F4B56" w14:textId="2FB1545B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测试遇到的情况：</w:t>
      </w:r>
    </w:p>
    <w:p w14:paraId="55725749" w14:textId="77777777" w:rsidR="00A61733" w:rsidRDefault="00A6173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14431F60" w14:textId="3F676A52" w:rsidR="00AF6002" w:rsidRDefault="00AF6002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有测试时，也要跟顶岗的内巡</w:t>
      </w:r>
      <w:r w:rsidR="009114A1">
        <w:rPr>
          <w:rFonts w:hint="eastAsia"/>
          <w:sz w:val="24"/>
          <w:szCs w:val="24"/>
        </w:rPr>
        <w:t>交接注意。</w:t>
      </w:r>
    </w:p>
    <w:p w14:paraId="65ADC13A" w14:textId="55A4C1D6" w:rsidR="00A61733" w:rsidRDefault="00A61733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*</w:t>
      </w:r>
      <w:r>
        <w:rPr>
          <w:rFonts w:hint="eastAsia"/>
          <w:sz w:val="24"/>
          <w:szCs w:val="24"/>
        </w:rPr>
        <w:t>测试一定要检查访客贴、箱子、闸机异响查看，尾随的拦截查工卡。</w:t>
      </w:r>
    </w:p>
    <w:p w14:paraId="6E265AE7" w14:textId="77777777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7BE28F27" w14:textId="590FC8E3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闸机尾随的</w:t>
      </w:r>
      <w:r w:rsidR="00F6171C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闸机产生异响</w:t>
      </w:r>
      <w:r w:rsidR="00F6171C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，要起身查看，拦住出示工卡</w:t>
      </w:r>
    </w:p>
    <w:p w14:paraId="7CD28076" w14:textId="14134213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抱纸箱的出门要询问是不是携物出门，有没有电子流，并查看里面东西</w:t>
      </w:r>
    </w:p>
    <w:p w14:paraId="7EABD3E6" w14:textId="7905B606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拿书的</w:t>
      </w:r>
    </w:p>
    <w:p w14:paraId="7F2657DD" w14:textId="7A75684A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拿过期的访客贴</w:t>
      </w:r>
      <w:r w:rsidR="00426D01">
        <w:rPr>
          <w:rFonts w:hint="eastAsia"/>
          <w:sz w:val="24"/>
          <w:szCs w:val="24"/>
        </w:rPr>
        <w:t>来登记</w:t>
      </w:r>
    </w:p>
    <w:p w14:paraId="450F3B39" w14:textId="3E81FBF7" w:rsidR="00570A0D" w:rsidRDefault="00F82A4B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>检查表格和值班本</w:t>
      </w:r>
    </w:p>
    <w:p w14:paraId="199726CE" w14:textId="77777777" w:rsidR="00570A0D" w:rsidRDefault="00570A0D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2D51678F" w14:textId="77777777" w:rsidR="00AF6002" w:rsidRPr="007D086E" w:rsidRDefault="00AF6002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011682D6" w14:textId="77777777" w:rsidR="00093F9A" w:rsidRDefault="00093F9A">
      <w:pPr>
        <w:spacing w:line="240" w:lineRule="auto"/>
        <w:rPr>
          <w:sz w:val="24"/>
          <w:szCs w:val="24"/>
        </w:rPr>
      </w:pPr>
    </w:p>
    <w:p w14:paraId="14AD4AFF" w14:textId="6E3F37B8" w:rsidR="00093F9A" w:rsidRPr="005B7EA7" w:rsidRDefault="00093F9A">
      <w:pPr>
        <w:spacing w:line="240" w:lineRule="auto"/>
        <w:rPr>
          <w:b/>
          <w:bCs/>
          <w:sz w:val="24"/>
          <w:szCs w:val="24"/>
        </w:rPr>
      </w:pPr>
      <w:r w:rsidRPr="005B7EA7">
        <w:rPr>
          <w:rFonts w:hint="eastAsia"/>
          <w:b/>
          <w:bCs/>
          <w:sz w:val="24"/>
          <w:szCs w:val="24"/>
        </w:rPr>
        <w:t>快捷键：</w:t>
      </w:r>
    </w:p>
    <w:p w14:paraId="429BF6F4" w14:textId="46DA2A29" w:rsidR="00093F9A" w:rsidRDefault="00093F9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in+L</w:t>
      </w:r>
      <w:r>
        <w:rPr>
          <w:rFonts w:hint="eastAsia"/>
          <w:sz w:val="24"/>
          <w:szCs w:val="24"/>
        </w:rPr>
        <w:t>（锁屏）</w:t>
      </w:r>
    </w:p>
    <w:p w14:paraId="4AC86134" w14:textId="6B3B7FAC" w:rsidR="00093F9A" w:rsidRDefault="00093F9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rtscr</w:t>
      </w:r>
      <w:r>
        <w:rPr>
          <w:rFonts w:hint="eastAsia"/>
          <w:sz w:val="24"/>
          <w:szCs w:val="24"/>
        </w:rPr>
        <w:t>键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截图全屏</w:t>
      </w:r>
    </w:p>
    <w:p w14:paraId="1F69B6BD" w14:textId="125983C0" w:rsidR="00313134" w:rsidRDefault="0031313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 xml:space="preserve">trl+W </w:t>
      </w:r>
      <w:r>
        <w:rPr>
          <w:rFonts w:hint="eastAsia"/>
          <w:sz w:val="24"/>
          <w:szCs w:val="24"/>
        </w:rPr>
        <w:t>关闭当前页面</w:t>
      </w:r>
    </w:p>
    <w:p w14:paraId="7E9C19DC" w14:textId="77777777" w:rsidR="00255737" w:rsidRDefault="00255737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7896DD4D" w14:textId="77777777" w:rsidR="00255737" w:rsidRDefault="00255737">
      <w:pPr>
        <w:spacing w:line="240" w:lineRule="auto"/>
        <w:rPr>
          <w:sz w:val="24"/>
          <w:szCs w:val="24"/>
        </w:rPr>
      </w:pPr>
    </w:p>
    <w:p w14:paraId="67929C11" w14:textId="6A61C10C" w:rsidR="000166B0" w:rsidRPr="000166B0" w:rsidRDefault="000166B0">
      <w:pPr>
        <w:spacing w:line="240" w:lineRule="auto"/>
        <w:rPr>
          <w:b/>
          <w:bCs/>
          <w:sz w:val="24"/>
          <w:szCs w:val="24"/>
        </w:rPr>
      </w:pPr>
      <w:r w:rsidRPr="000166B0">
        <w:rPr>
          <w:rFonts w:hint="eastAsia"/>
          <w:b/>
          <w:bCs/>
          <w:sz w:val="24"/>
          <w:szCs w:val="24"/>
        </w:rPr>
        <w:t>TODO</w:t>
      </w:r>
      <w:r w:rsidRPr="000166B0">
        <w:rPr>
          <w:b/>
          <w:bCs/>
          <w:sz w:val="24"/>
          <w:szCs w:val="24"/>
        </w:rPr>
        <w:t>：</w:t>
      </w:r>
    </w:p>
    <w:p w14:paraId="536CA675" w14:textId="7DA9701C" w:rsidR="000166B0" w:rsidRDefault="005B7EA7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控糖</w:t>
      </w:r>
      <w:r>
        <w:rPr>
          <w:rFonts w:hint="eastAsia"/>
          <w:sz w:val="24"/>
          <w:szCs w:val="24"/>
        </w:rPr>
        <w:t xml:space="preserve"> </w:t>
      </w:r>
      <w:r w:rsidR="005F62B6">
        <w:rPr>
          <w:rFonts w:hint="eastAsia"/>
          <w:sz w:val="24"/>
          <w:szCs w:val="24"/>
        </w:rPr>
        <w:t>减脂</w:t>
      </w:r>
    </w:p>
    <w:p w14:paraId="70FA11DD" w14:textId="2BF5098E" w:rsidR="007D780A" w:rsidRDefault="00AA35B7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先吃蔬菜再吃蛋白，少吃主食，多吃杂粮</w:t>
      </w:r>
      <w:r w:rsidR="00FE29FF">
        <w:rPr>
          <w:rFonts w:hint="eastAsia"/>
          <w:sz w:val="24"/>
          <w:szCs w:val="24"/>
        </w:rPr>
        <w:t xml:space="preserve"> </w:t>
      </w:r>
    </w:p>
    <w:p w14:paraId="5FCA853B" w14:textId="77777777" w:rsidR="00E45A02" w:rsidRDefault="00E45A02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4536AEEE" w14:textId="77777777" w:rsidR="00E45A02" w:rsidRDefault="00E45A02">
      <w:pPr>
        <w:spacing w:line="240" w:lineRule="auto"/>
        <w:rPr>
          <w:sz w:val="24"/>
          <w:szCs w:val="24"/>
        </w:rPr>
      </w:pPr>
    </w:p>
    <w:p w14:paraId="37111504" w14:textId="197C76AC" w:rsidR="00E45A02" w:rsidRDefault="00E45A02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主动输入学习和被动输入学习的区别？</w:t>
      </w:r>
    </w:p>
    <w:p w14:paraId="1D65B0A3" w14:textId="77777777" w:rsidR="00E45A02" w:rsidRDefault="00E45A02">
      <w:pPr>
        <w:spacing w:line="240" w:lineRule="auto"/>
        <w:rPr>
          <w:sz w:val="24"/>
          <w:szCs w:val="24"/>
        </w:rPr>
      </w:pPr>
    </w:p>
    <w:p w14:paraId="74DA2910" w14:textId="63864492" w:rsidR="00E45A02" w:rsidRDefault="00E45A02">
      <w:pPr>
        <w:spacing w:line="240" w:lineRule="auto"/>
        <w:rPr>
          <w:sz w:val="24"/>
          <w:szCs w:val="24"/>
        </w:rPr>
      </w:pPr>
      <w:r w:rsidRPr="00E45A02">
        <w:rPr>
          <w:rFonts w:hint="eastAsia"/>
          <w:sz w:val="24"/>
          <w:szCs w:val="24"/>
        </w:rPr>
        <w:t>你不会主动的思考，这是两个巨大的差别。</w:t>
      </w:r>
      <w:r w:rsidRPr="00E45A02">
        <w:rPr>
          <w:rFonts w:hint="eastAsia"/>
          <w:sz w:val="24"/>
          <w:szCs w:val="24"/>
        </w:rPr>
        <w:t xml:space="preserve"> </w:t>
      </w:r>
      <w:r w:rsidRPr="00E45A02">
        <w:rPr>
          <w:rFonts w:hint="eastAsia"/>
          <w:sz w:val="24"/>
          <w:szCs w:val="24"/>
        </w:rPr>
        <w:t>就是我们形成真正的真知、形成抽象的知识、形成知识的架构的时候，一般情况下都是看书看出来的。</w:t>
      </w:r>
      <w:r w:rsidRPr="00E45A02">
        <w:rPr>
          <w:rFonts w:hint="eastAsia"/>
          <w:sz w:val="24"/>
          <w:szCs w:val="24"/>
        </w:rPr>
        <w:t xml:space="preserve"> </w:t>
      </w:r>
      <w:r w:rsidRPr="00E45A02">
        <w:rPr>
          <w:rFonts w:hint="eastAsia"/>
          <w:sz w:val="24"/>
          <w:szCs w:val="24"/>
        </w:rPr>
        <w:t>虽然它比较慢</w:t>
      </w:r>
      <w:r>
        <w:rPr>
          <w:rFonts w:hint="eastAsia"/>
          <w:sz w:val="24"/>
          <w:szCs w:val="24"/>
        </w:rPr>
        <w:t>。</w:t>
      </w:r>
      <w:r w:rsidRPr="00E45A02">
        <w:rPr>
          <w:sz w:val="24"/>
          <w:szCs w:val="24"/>
        </w:rPr>
        <w:t>人类通过阅读等主动探索方式，慢速但深入地构建真知、抽象知识与系统性架构，这种通过逻辑推演和思考形成的知识体系，比</w:t>
      </w:r>
      <w:r w:rsidRPr="00E45A02">
        <w:rPr>
          <w:sz w:val="24"/>
          <w:szCs w:val="24"/>
        </w:rPr>
        <w:t>AI</w:t>
      </w:r>
      <w:r w:rsidRPr="00E45A02">
        <w:rPr>
          <w:sz w:val="24"/>
          <w:szCs w:val="24"/>
        </w:rPr>
        <w:t>的被动信息处理更为深刻。</w:t>
      </w:r>
    </w:p>
    <w:p w14:paraId="631E6505" w14:textId="77777777" w:rsidR="00E45A02" w:rsidRDefault="00E45A02">
      <w:pPr>
        <w:spacing w:line="240" w:lineRule="auto"/>
        <w:rPr>
          <w:sz w:val="24"/>
          <w:szCs w:val="24"/>
        </w:rPr>
      </w:pPr>
    </w:p>
    <w:p w14:paraId="163A32AA" w14:textId="77777777" w:rsidR="00E45A02" w:rsidRPr="00FE4670" w:rsidRDefault="00E45A02">
      <w:pPr>
        <w:spacing w:line="240" w:lineRule="auto"/>
        <w:rPr>
          <w:b/>
          <w:bCs/>
          <w:sz w:val="24"/>
          <w:szCs w:val="24"/>
        </w:rPr>
      </w:pPr>
    </w:p>
    <w:p w14:paraId="1186CB27" w14:textId="2D464E65" w:rsidR="00B727FC" w:rsidRDefault="00B727FC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  <w:r w:rsidRPr="00FE4670">
        <w:rPr>
          <w:rFonts w:hint="eastAsia"/>
          <w:b/>
          <w:bCs/>
          <w:sz w:val="24"/>
          <w:szCs w:val="24"/>
        </w:rPr>
        <w:t>思考的定义</w:t>
      </w:r>
      <w:r>
        <w:rPr>
          <w:rFonts w:hint="eastAsia"/>
          <w:sz w:val="24"/>
          <w:szCs w:val="24"/>
        </w:rPr>
        <w:t>：</w:t>
      </w:r>
      <w:r w:rsidRPr="00FE4670">
        <w:rPr>
          <w:sz w:val="24"/>
          <w:szCs w:val="24"/>
        </w:rPr>
        <w:t>指大脑对感知到的信息、知识或经验进行分析、综合、抽象、概括、推理和判断的深层思想过程</w:t>
      </w:r>
      <w:r w:rsidRPr="00FE4670">
        <w:rPr>
          <w:rFonts w:hint="eastAsia"/>
          <w:sz w:val="24"/>
          <w:szCs w:val="24"/>
        </w:rPr>
        <w:t>，</w:t>
      </w:r>
      <w:r w:rsidRPr="00FE4670">
        <w:rPr>
          <w:rFonts w:ascii="Arial" w:hAnsi="Arial" w:cs="Arial"/>
          <w:color w:val="0A0A0A"/>
          <w:shd w:val="clear" w:color="auto" w:fill="FFFFFF"/>
        </w:rPr>
        <w:t>思考是心理加工的过程，是个体在脑内处理信息、联想、推理和产生新认识的活动。</w:t>
      </w:r>
    </w:p>
    <w:p w14:paraId="71FF0582" w14:textId="77777777" w:rsidR="00956118" w:rsidRDefault="00956118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49DBB7EF" w14:textId="77777777" w:rsidR="00956118" w:rsidRDefault="00956118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71999D55" w14:textId="77777777" w:rsidR="00956118" w:rsidRDefault="00956118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017E96A8" w14:textId="77777777" w:rsidR="00956118" w:rsidRDefault="00956118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2030AAD4" w14:textId="77777777" w:rsidR="00956118" w:rsidRDefault="00956118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3A216CA5" w14:textId="77777777" w:rsidR="00956118" w:rsidRDefault="00956118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726608C3" w14:textId="1B9847F6" w:rsidR="00956118" w:rsidRDefault="00956118">
      <w:pPr>
        <w:spacing w:line="24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 w:hint="eastAsia"/>
          <w:color w:val="0A0A0A"/>
          <w:shd w:val="clear" w:color="auto" w:fill="FFFFFF"/>
        </w:rPr>
        <w:t>excel</w:t>
      </w:r>
      <w:r>
        <w:rPr>
          <w:rFonts w:ascii="Arial" w:hAnsi="Arial" w:cs="Arial" w:hint="eastAsia"/>
          <w:color w:val="0A0A0A"/>
          <w:shd w:val="clear" w:color="auto" w:fill="FFFFFF"/>
        </w:rPr>
        <w:t>批量修改时间：</w:t>
      </w:r>
    </w:p>
    <w:p w14:paraId="05815797" w14:textId="690BF20F" w:rsidR="00956118" w:rsidRDefault="00956118">
      <w:pPr>
        <w:spacing w:line="240" w:lineRule="auto"/>
        <w:rPr>
          <w:sz w:val="24"/>
          <w:szCs w:val="24"/>
        </w:rPr>
      </w:pPr>
      <w:r w:rsidRPr="00956118">
        <w:rPr>
          <w:sz w:val="24"/>
          <w:szCs w:val="24"/>
        </w:rPr>
        <w:t>="2023/10/1" + TIME(RANDBETWEEN(0,23), RANDBETWEEN(0,59), RANDBETWEEN(0,59))</w:t>
      </w:r>
    </w:p>
    <w:p w14:paraId="08CAAEBF" w14:textId="77777777" w:rsidR="00956118" w:rsidRDefault="00956118">
      <w:pPr>
        <w:spacing w:line="240" w:lineRule="auto"/>
        <w:rPr>
          <w:sz w:val="24"/>
          <w:szCs w:val="24"/>
        </w:rPr>
      </w:pPr>
    </w:p>
    <w:p w14:paraId="5561B511" w14:textId="77777777" w:rsidR="000F038E" w:rsidRDefault="00956118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数字一直在变动，复制，然后</w:t>
      </w:r>
      <w:r w:rsidRPr="00956118">
        <w:rPr>
          <w:b/>
          <w:bCs/>
          <w:sz w:val="24"/>
          <w:szCs w:val="24"/>
        </w:rPr>
        <w:t>粘贴为数值</w:t>
      </w:r>
      <w:r w:rsidR="00913F1E">
        <w:rPr>
          <w:rFonts w:hint="eastAsia"/>
          <w:b/>
          <w:bCs/>
          <w:sz w:val="24"/>
          <w:szCs w:val="24"/>
        </w:rPr>
        <w:t>，</w:t>
      </w:r>
    </w:p>
    <w:p w14:paraId="7717D667" w14:textId="42113FBE" w:rsidR="00956118" w:rsidRDefault="000F038E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最后</w:t>
      </w:r>
      <w:r w:rsidR="00913F1E">
        <w:rPr>
          <w:rFonts w:hint="eastAsia"/>
          <w:b/>
          <w:bCs/>
          <w:sz w:val="24"/>
          <w:szCs w:val="24"/>
        </w:rPr>
        <w:t>数字自定义格式修改下</w:t>
      </w:r>
      <w:r w:rsidR="002837C7">
        <w:rPr>
          <w:rFonts w:hint="eastAsia"/>
          <w:b/>
          <w:bCs/>
          <w:sz w:val="24"/>
          <w:szCs w:val="24"/>
        </w:rPr>
        <w:t>。</w:t>
      </w:r>
    </w:p>
    <w:p w14:paraId="374A9261" w14:textId="77777777" w:rsidR="002837C7" w:rsidRDefault="002837C7">
      <w:pPr>
        <w:spacing w:line="240" w:lineRule="auto"/>
        <w:rPr>
          <w:b/>
          <w:bCs/>
          <w:sz w:val="24"/>
          <w:szCs w:val="24"/>
        </w:rPr>
      </w:pPr>
    </w:p>
    <w:p w14:paraId="6B057EAF" w14:textId="77777777" w:rsidR="002837C7" w:rsidRDefault="002837C7">
      <w:pPr>
        <w:spacing w:line="240" w:lineRule="auto"/>
        <w:rPr>
          <w:b/>
          <w:bCs/>
          <w:sz w:val="24"/>
          <w:szCs w:val="24"/>
        </w:rPr>
      </w:pPr>
    </w:p>
    <w:p w14:paraId="60283EA1" w14:textId="680562C8" w:rsidR="002837C7" w:rsidRDefault="002837C7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选定复制</w:t>
      </w:r>
      <w:r w:rsidR="002E2603">
        <w:rPr>
          <w:rFonts w:hint="eastAsia"/>
          <w:b/>
          <w:bCs/>
          <w:sz w:val="24"/>
          <w:szCs w:val="24"/>
        </w:rPr>
        <w:t>：</w:t>
      </w:r>
      <w:r w:rsidR="002E2603">
        <w:rPr>
          <w:rFonts w:hint="eastAsia"/>
          <w:b/>
          <w:bCs/>
          <w:sz w:val="24"/>
          <w:szCs w:val="24"/>
        </w:rPr>
        <w:t xml:space="preserve"> </w:t>
      </w:r>
      <w:r w:rsidR="002E2603">
        <w:rPr>
          <w:rFonts w:hint="eastAsia"/>
          <w:b/>
          <w:bCs/>
          <w:sz w:val="24"/>
          <w:szCs w:val="24"/>
        </w:rPr>
        <w:t>选中一列，</w:t>
      </w:r>
      <w:r>
        <w:rPr>
          <w:rFonts w:hint="eastAsia"/>
          <w:b/>
          <w:bCs/>
          <w:sz w:val="24"/>
          <w:szCs w:val="24"/>
        </w:rPr>
        <w:t>按住</w:t>
      </w:r>
      <w:r>
        <w:rPr>
          <w:rFonts w:hint="eastAsia"/>
          <w:b/>
          <w:bCs/>
          <w:sz w:val="24"/>
          <w:szCs w:val="24"/>
        </w:rPr>
        <w:t>ctrl</w:t>
      </w:r>
      <w:r>
        <w:rPr>
          <w:rFonts w:hint="eastAsia"/>
          <w:b/>
          <w:bCs/>
          <w:sz w:val="24"/>
          <w:szCs w:val="24"/>
        </w:rPr>
        <w:t>键鼠标点击不用复制的区域。</w:t>
      </w:r>
    </w:p>
    <w:p w14:paraId="1D5EDCE8" w14:textId="77777777" w:rsidR="002E2603" w:rsidRDefault="002E2603">
      <w:pPr>
        <w:spacing w:line="240" w:lineRule="auto"/>
        <w:rPr>
          <w:b/>
          <w:bCs/>
          <w:sz w:val="24"/>
          <w:szCs w:val="24"/>
        </w:rPr>
      </w:pPr>
    </w:p>
    <w:p w14:paraId="47206B4C" w14:textId="01667EAD" w:rsidR="002E2603" w:rsidRDefault="002E2603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或者按住</w:t>
      </w:r>
      <w:r>
        <w:rPr>
          <w:rFonts w:hint="eastAsia"/>
          <w:b/>
          <w:bCs/>
          <w:sz w:val="24"/>
          <w:szCs w:val="24"/>
        </w:rPr>
        <w:t>ctrl</w:t>
      </w:r>
      <w:r>
        <w:rPr>
          <w:rFonts w:hint="eastAsia"/>
          <w:b/>
          <w:bCs/>
          <w:sz w:val="24"/>
          <w:szCs w:val="24"/>
        </w:rPr>
        <w:t>键鼠标点击要复制的区域</w:t>
      </w:r>
    </w:p>
    <w:p w14:paraId="381FE623" w14:textId="77777777" w:rsidR="006C777E" w:rsidRDefault="006C777E">
      <w:pPr>
        <w:spacing w:line="240" w:lineRule="auto"/>
        <w:rPr>
          <w:b/>
          <w:bCs/>
          <w:sz w:val="24"/>
          <w:szCs w:val="24"/>
        </w:rPr>
      </w:pPr>
    </w:p>
    <w:p w14:paraId="57BF8B86" w14:textId="12D7CEE2" w:rsidR="006C777E" w:rsidRDefault="006C777E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如果数量大</w:t>
      </w:r>
      <w:r w:rsidR="009B7AD5">
        <w:rPr>
          <w:rFonts w:hint="eastAsia"/>
          <w:b/>
          <w:bCs/>
          <w:sz w:val="24"/>
          <w:szCs w:val="24"/>
        </w:rPr>
        <w:t>，快速复制</w:t>
      </w:r>
      <w:r>
        <w:rPr>
          <w:rFonts w:hint="eastAsia"/>
          <w:b/>
          <w:bCs/>
          <w:sz w:val="24"/>
          <w:szCs w:val="24"/>
        </w:rPr>
        <w:t>：</w:t>
      </w:r>
    </w:p>
    <w:p w14:paraId="2C1A5E98" w14:textId="25B855D4" w:rsidR="006C777E" w:rsidRDefault="00C22E88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6C777E">
        <w:rPr>
          <w:rFonts w:hint="eastAsia"/>
          <w:sz w:val="24"/>
          <w:szCs w:val="24"/>
        </w:rPr>
        <w:t>点击单元格，</w:t>
      </w:r>
      <w:r w:rsidR="006C777E" w:rsidRPr="006C777E">
        <w:rPr>
          <w:sz w:val="24"/>
          <w:szCs w:val="24"/>
        </w:rPr>
        <w:t>在左上角的</w:t>
      </w:r>
      <w:r w:rsidR="006C777E" w:rsidRPr="006C777E">
        <w:rPr>
          <w:b/>
          <w:bCs/>
          <w:sz w:val="24"/>
          <w:szCs w:val="24"/>
        </w:rPr>
        <w:t>名称框</w:t>
      </w:r>
      <w:r w:rsidR="006C777E" w:rsidRPr="006C777E">
        <w:rPr>
          <w:sz w:val="24"/>
          <w:szCs w:val="24"/>
        </w:rPr>
        <w:t>中输入区域（例如</w:t>
      </w:r>
      <w:r w:rsidR="006C777E" w:rsidRPr="006C777E">
        <w:rPr>
          <w:sz w:val="24"/>
          <w:szCs w:val="24"/>
        </w:rPr>
        <w:t> A1:A1000</w:t>
      </w:r>
      <w:r w:rsidR="006C777E" w:rsidRPr="006C777E">
        <w:rPr>
          <w:sz w:val="24"/>
          <w:szCs w:val="24"/>
        </w:rPr>
        <w:t>）并按回车，快速选中整列</w:t>
      </w:r>
      <w:r w:rsidR="006C777E">
        <w:rPr>
          <w:rFonts w:hint="eastAsia"/>
          <w:sz w:val="24"/>
          <w:szCs w:val="24"/>
        </w:rPr>
        <w:t>。</w:t>
      </w:r>
    </w:p>
    <w:p w14:paraId="0A7A2E77" w14:textId="77777777" w:rsidR="006C777E" w:rsidRDefault="006C777E">
      <w:pPr>
        <w:spacing w:line="240" w:lineRule="auto"/>
        <w:rPr>
          <w:sz w:val="24"/>
          <w:szCs w:val="24"/>
        </w:rPr>
      </w:pPr>
    </w:p>
    <w:p w14:paraId="3B6DAD48" w14:textId="739B492D" w:rsidR="006C777E" w:rsidRPr="004919BC" w:rsidRDefault="00C22E88" w:rsidP="004919BC">
      <w:pPr>
        <w:pStyle w:val="af5"/>
        <w:numPr>
          <w:ilvl w:val="0"/>
          <w:numId w:val="4"/>
        </w:numPr>
        <w:spacing w:line="240" w:lineRule="auto"/>
        <w:ind w:firstLineChars="0"/>
        <w:rPr>
          <w:sz w:val="24"/>
          <w:szCs w:val="24"/>
        </w:rPr>
      </w:pPr>
      <w:r w:rsidRPr="004919BC">
        <w:rPr>
          <w:sz w:val="24"/>
          <w:szCs w:val="24"/>
        </w:rPr>
        <w:t>在已有第一个数据的情况下按</w:t>
      </w:r>
      <w:r w:rsidRPr="004919BC">
        <w:rPr>
          <w:sz w:val="24"/>
          <w:szCs w:val="24"/>
        </w:rPr>
        <w:t> Ctrl + D</w:t>
      </w:r>
    </w:p>
    <w:p w14:paraId="71340471" w14:textId="77777777" w:rsidR="004919BC" w:rsidRDefault="004919BC" w:rsidP="004919BC">
      <w:pPr>
        <w:spacing w:line="240" w:lineRule="auto"/>
        <w:rPr>
          <w:sz w:val="24"/>
          <w:szCs w:val="24"/>
        </w:rPr>
      </w:pPr>
    </w:p>
    <w:p w14:paraId="33B8F48D" w14:textId="77777777" w:rsidR="004919BC" w:rsidRDefault="004919BC" w:rsidP="004919BC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14:paraId="18EB3FEB" w14:textId="77777777" w:rsidR="004919BC" w:rsidRDefault="004919BC" w:rsidP="004919BC">
      <w:pPr>
        <w:spacing w:line="240" w:lineRule="auto"/>
        <w:rPr>
          <w:sz w:val="24"/>
          <w:szCs w:val="24"/>
        </w:rPr>
      </w:pPr>
    </w:p>
    <w:p w14:paraId="5B31E558" w14:textId="71101665" w:rsidR="004919BC" w:rsidRDefault="004919BC" w:rsidP="004919BC">
      <w:pPr>
        <w:spacing w:line="240" w:lineRule="auto"/>
        <w:rPr>
          <w:sz w:val="24"/>
          <w:szCs w:val="24"/>
        </w:rPr>
      </w:pPr>
      <w:r w:rsidRPr="004919BC">
        <w:rPr>
          <w:rFonts w:hint="eastAsia"/>
          <w:sz w:val="24"/>
          <w:szCs w:val="24"/>
        </w:rPr>
        <w:t>我现在要把整列的日期修改，比如：</w:t>
      </w:r>
      <w:r w:rsidRPr="004919BC">
        <w:rPr>
          <w:rFonts w:hint="eastAsia"/>
          <w:sz w:val="24"/>
          <w:szCs w:val="24"/>
        </w:rPr>
        <w:t>2025-3-03  15:22:21</w:t>
      </w:r>
      <w:r w:rsidRPr="004919BC">
        <w:rPr>
          <w:rFonts w:hint="eastAsia"/>
          <w:sz w:val="24"/>
          <w:szCs w:val="24"/>
        </w:rPr>
        <w:t>，前面的</w:t>
      </w:r>
      <w:r w:rsidRPr="004919BC">
        <w:rPr>
          <w:rFonts w:hint="eastAsia"/>
          <w:sz w:val="24"/>
          <w:szCs w:val="24"/>
        </w:rPr>
        <w:t>2025-3</w:t>
      </w:r>
      <w:r w:rsidRPr="004919BC">
        <w:rPr>
          <w:rFonts w:hint="eastAsia"/>
          <w:sz w:val="24"/>
          <w:szCs w:val="24"/>
        </w:rPr>
        <w:t>在整列中固定不动，</w:t>
      </w:r>
      <w:r w:rsidRPr="004919BC">
        <w:rPr>
          <w:rFonts w:hint="eastAsia"/>
          <w:sz w:val="24"/>
          <w:szCs w:val="24"/>
        </w:rPr>
        <w:t xml:space="preserve">2025-3-03 </w:t>
      </w:r>
      <w:r w:rsidRPr="004919BC">
        <w:rPr>
          <w:rFonts w:hint="eastAsia"/>
          <w:sz w:val="24"/>
          <w:szCs w:val="24"/>
        </w:rPr>
        <w:t>后面的时间随机生成，填充</w:t>
      </w:r>
      <w:r w:rsidRPr="004919BC">
        <w:rPr>
          <w:rFonts w:hint="eastAsia"/>
          <w:sz w:val="24"/>
          <w:szCs w:val="24"/>
        </w:rPr>
        <w:t>10</w:t>
      </w:r>
      <w:r w:rsidRPr="004919BC">
        <w:rPr>
          <w:rFonts w:hint="eastAsia"/>
          <w:sz w:val="24"/>
          <w:szCs w:val="24"/>
        </w:rPr>
        <w:t>个，然后开始在原有的日期</w:t>
      </w:r>
      <w:r w:rsidRPr="004919BC">
        <w:rPr>
          <w:rFonts w:hint="eastAsia"/>
          <w:sz w:val="24"/>
          <w:szCs w:val="24"/>
        </w:rPr>
        <w:t>+1</w:t>
      </w:r>
      <w:r w:rsidRPr="004919BC">
        <w:rPr>
          <w:rFonts w:hint="eastAsia"/>
          <w:sz w:val="24"/>
          <w:szCs w:val="24"/>
        </w:rPr>
        <w:t>变成</w:t>
      </w:r>
      <w:r w:rsidRPr="004919BC">
        <w:rPr>
          <w:rFonts w:hint="eastAsia"/>
          <w:sz w:val="24"/>
          <w:szCs w:val="24"/>
        </w:rPr>
        <w:t xml:space="preserve">2025-3-04 </w:t>
      </w:r>
      <w:r w:rsidRPr="004919BC">
        <w:rPr>
          <w:rFonts w:hint="eastAsia"/>
          <w:sz w:val="24"/>
          <w:szCs w:val="24"/>
        </w:rPr>
        <w:t>后面的时间随机生成</w:t>
      </w:r>
      <w:r>
        <w:rPr>
          <w:rFonts w:hint="eastAsia"/>
          <w:sz w:val="24"/>
          <w:szCs w:val="24"/>
        </w:rPr>
        <w:t>。</w:t>
      </w:r>
    </w:p>
    <w:p w14:paraId="31E83C37" w14:textId="77777777" w:rsidR="004919BC" w:rsidRDefault="004919BC" w:rsidP="004919BC">
      <w:pPr>
        <w:spacing w:line="240" w:lineRule="auto"/>
        <w:rPr>
          <w:sz w:val="24"/>
          <w:szCs w:val="24"/>
        </w:rPr>
      </w:pPr>
    </w:p>
    <w:p w14:paraId="787E7C81" w14:textId="6F756B58" w:rsidR="004919BC" w:rsidRPr="004919BC" w:rsidRDefault="004919BC" w:rsidP="004919BC">
      <w:pPr>
        <w:spacing w:line="240" w:lineRule="auto"/>
        <w:rPr>
          <w:sz w:val="24"/>
          <w:szCs w:val="24"/>
        </w:rPr>
      </w:pPr>
      <w:r w:rsidRPr="004919BC">
        <w:rPr>
          <w:sz w:val="24"/>
          <w:szCs w:val="24"/>
        </w:rPr>
        <w:t>=DATE(2025, 3, 3) + INT((ROW(A1)-1)/10) + RAND()</w:t>
      </w:r>
    </w:p>
    <w:sectPr w:rsidR="004919BC" w:rsidRPr="004919BC">
      <w:headerReference w:type="even" r:id="rId9"/>
      <w:footerReference w:type="even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5B8FC" w14:textId="77777777" w:rsidR="00A26DFF" w:rsidRDefault="00A26DFF">
      <w:pPr>
        <w:spacing w:line="240" w:lineRule="auto"/>
      </w:pPr>
      <w:r>
        <w:separator/>
      </w:r>
    </w:p>
  </w:endnote>
  <w:endnote w:type="continuationSeparator" w:id="0">
    <w:p w14:paraId="0FC42AB6" w14:textId="77777777" w:rsidR="00A26DFF" w:rsidRDefault="00A26D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17AF0" w14:textId="77777777" w:rsidR="009905D6" w:rsidRDefault="009905D6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D25DD" w14:textId="77777777" w:rsidR="009905D6" w:rsidRDefault="009905D6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70946" w14:textId="77777777" w:rsidR="00A26DFF" w:rsidRDefault="00A26DFF">
      <w:r>
        <w:separator/>
      </w:r>
    </w:p>
  </w:footnote>
  <w:footnote w:type="continuationSeparator" w:id="0">
    <w:p w14:paraId="249D786F" w14:textId="77777777" w:rsidR="00A26DFF" w:rsidRDefault="00A26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9FF09" w14:textId="77777777" w:rsidR="009905D6" w:rsidRDefault="009905D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46395" w14:textId="77777777" w:rsidR="009905D6" w:rsidRDefault="009905D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" w15:restartNumberingAfterBreak="0">
    <w:nsid w:val="43AF4FBE"/>
    <w:multiLevelType w:val="hybridMultilevel"/>
    <w:tmpl w:val="2144B8A6"/>
    <w:lvl w:ilvl="0" w:tplc="62BC389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7E5F4B6F"/>
    <w:multiLevelType w:val="hybridMultilevel"/>
    <w:tmpl w:val="8B98F1EC"/>
    <w:lvl w:ilvl="0" w:tplc="E626E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062780">
    <w:abstractNumId w:val="2"/>
  </w:num>
  <w:num w:numId="2" w16cid:durableId="213199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113576">
    <w:abstractNumId w:val="3"/>
  </w:num>
  <w:num w:numId="4" w16cid:durableId="159986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063B9"/>
    <w:rsid w:val="00012189"/>
    <w:rsid w:val="000163FD"/>
    <w:rsid w:val="000166B0"/>
    <w:rsid w:val="0002137B"/>
    <w:rsid w:val="000253A1"/>
    <w:rsid w:val="00031000"/>
    <w:rsid w:val="00031C4C"/>
    <w:rsid w:val="00033126"/>
    <w:rsid w:val="00035469"/>
    <w:rsid w:val="0004705A"/>
    <w:rsid w:val="00054716"/>
    <w:rsid w:val="00061277"/>
    <w:rsid w:val="00080A5D"/>
    <w:rsid w:val="000905DA"/>
    <w:rsid w:val="00090FD9"/>
    <w:rsid w:val="00093F9A"/>
    <w:rsid w:val="000B2F2D"/>
    <w:rsid w:val="000D5FB3"/>
    <w:rsid w:val="000E02D9"/>
    <w:rsid w:val="000E0FA2"/>
    <w:rsid w:val="000E1E20"/>
    <w:rsid w:val="000E26A2"/>
    <w:rsid w:val="000E3636"/>
    <w:rsid w:val="000F038E"/>
    <w:rsid w:val="000F556B"/>
    <w:rsid w:val="000F7217"/>
    <w:rsid w:val="001007E4"/>
    <w:rsid w:val="00106934"/>
    <w:rsid w:val="00110CB0"/>
    <w:rsid w:val="0012175A"/>
    <w:rsid w:val="00126026"/>
    <w:rsid w:val="001325CA"/>
    <w:rsid w:val="00136DE1"/>
    <w:rsid w:val="0014023D"/>
    <w:rsid w:val="00147155"/>
    <w:rsid w:val="00152B8F"/>
    <w:rsid w:val="00153932"/>
    <w:rsid w:val="001650DB"/>
    <w:rsid w:val="0017581D"/>
    <w:rsid w:val="00176114"/>
    <w:rsid w:val="00182A3F"/>
    <w:rsid w:val="0018750B"/>
    <w:rsid w:val="00191E44"/>
    <w:rsid w:val="00197456"/>
    <w:rsid w:val="001A6698"/>
    <w:rsid w:val="001B136D"/>
    <w:rsid w:val="001C36CF"/>
    <w:rsid w:val="001C405D"/>
    <w:rsid w:val="001D11D5"/>
    <w:rsid w:val="001D2064"/>
    <w:rsid w:val="001D69EA"/>
    <w:rsid w:val="001E618A"/>
    <w:rsid w:val="001F16B5"/>
    <w:rsid w:val="001F7045"/>
    <w:rsid w:val="00201F3B"/>
    <w:rsid w:val="0020383F"/>
    <w:rsid w:val="002131CF"/>
    <w:rsid w:val="00213FF4"/>
    <w:rsid w:val="0024414D"/>
    <w:rsid w:val="00254DC7"/>
    <w:rsid w:val="00255737"/>
    <w:rsid w:val="0025789C"/>
    <w:rsid w:val="0026565C"/>
    <w:rsid w:val="002713D2"/>
    <w:rsid w:val="0027280B"/>
    <w:rsid w:val="00275582"/>
    <w:rsid w:val="002837C7"/>
    <w:rsid w:val="00292D46"/>
    <w:rsid w:val="002A309E"/>
    <w:rsid w:val="002A4249"/>
    <w:rsid w:val="002C6AB0"/>
    <w:rsid w:val="002D008A"/>
    <w:rsid w:val="002D667B"/>
    <w:rsid w:val="002E2603"/>
    <w:rsid w:val="002F147C"/>
    <w:rsid w:val="002F357A"/>
    <w:rsid w:val="002F59D7"/>
    <w:rsid w:val="003055E4"/>
    <w:rsid w:val="00305E9B"/>
    <w:rsid w:val="00307760"/>
    <w:rsid w:val="003113AC"/>
    <w:rsid w:val="003130AA"/>
    <w:rsid w:val="00313134"/>
    <w:rsid w:val="00317024"/>
    <w:rsid w:val="00322719"/>
    <w:rsid w:val="003611A9"/>
    <w:rsid w:val="0036769F"/>
    <w:rsid w:val="00375490"/>
    <w:rsid w:val="00387A14"/>
    <w:rsid w:val="0039331A"/>
    <w:rsid w:val="003A4DDA"/>
    <w:rsid w:val="003A7680"/>
    <w:rsid w:val="003C0D09"/>
    <w:rsid w:val="003C6D37"/>
    <w:rsid w:val="003D3A03"/>
    <w:rsid w:val="003E0469"/>
    <w:rsid w:val="003E06DF"/>
    <w:rsid w:val="003E0706"/>
    <w:rsid w:val="003F1965"/>
    <w:rsid w:val="003F498C"/>
    <w:rsid w:val="003F519D"/>
    <w:rsid w:val="004041C2"/>
    <w:rsid w:val="00411D97"/>
    <w:rsid w:val="00415A20"/>
    <w:rsid w:val="004230F3"/>
    <w:rsid w:val="00425F62"/>
    <w:rsid w:val="004267C7"/>
    <w:rsid w:val="00426D01"/>
    <w:rsid w:val="00433329"/>
    <w:rsid w:val="004340FE"/>
    <w:rsid w:val="00434A75"/>
    <w:rsid w:val="00435CB7"/>
    <w:rsid w:val="00437980"/>
    <w:rsid w:val="004406AB"/>
    <w:rsid w:val="00455FF2"/>
    <w:rsid w:val="00462465"/>
    <w:rsid w:val="00471683"/>
    <w:rsid w:val="00475B27"/>
    <w:rsid w:val="0048210E"/>
    <w:rsid w:val="004849D4"/>
    <w:rsid w:val="00487F7E"/>
    <w:rsid w:val="004915C3"/>
    <w:rsid w:val="004919BC"/>
    <w:rsid w:val="00495BE7"/>
    <w:rsid w:val="004B5D1D"/>
    <w:rsid w:val="004B61B7"/>
    <w:rsid w:val="004B7230"/>
    <w:rsid w:val="004C5021"/>
    <w:rsid w:val="004D36E0"/>
    <w:rsid w:val="004F10C0"/>
    <w:rsid w:val="004F2AAE"/>
    <w:rsid w:val="0050179E"/>
    <w:rsid w:val="00502DE7"/>
    <w:rsid w:val="005103BC"/>
    <w:rsid w:val="00511004"/>
    <w:rsid w:val="0052233A"/>
    <w:rsid w:val="005308F4"/>
    <w:rsid w:val="00531EEF"/>
    <w:rsid w:val="005414DF"/>
    <w:rsid w:val="00545D97"/>
    <w:rsid w:val="0055351F"/>
    <w:rsid w:val="00554280"/>
    <w:rsid w:val="0056370B"/>
    <w:rsid w:val="00570A0D"/>
    <w:rsid w:val="00571E25"/>
    <w:rsid w:val="00576F99"/>
    <w:rsid w:val="00583343"/>
    <w:rsid w:val="00585AB5"/>
    <w:rsid w:val="00587074"/>
    <w:rsid w:val="00590A45"/>
    <w:rsid w:val="005968E5"/>
    <w:rsid w:val="005972E6"/>
    <w:rsid w:val="005B7EA7"/>
    <w:rsid w:val="005C7B39"/>
    <w:rsid w:val="005D0C81"/>
    <w:rsid w:val="005E5E22"/>
    <w:rsid w:val="005F0CB7"/>
    <w:rsid w:val="005F1897"/>
    <w:rsid w:val="005F5C89"/>
    <w:rsid w:val="005F62B6"/>
    <w:rsid w:val="00600BFC"/>
    <w:rsid w:val="00601A60"/>
    <w:rsid w:val="00601C4B"/>
    <w:rsid w:val="00620450"/>
    <w:rsid w:val="00634265"/>
    <w:rsid w:val="00636D25"/>
    <w:rsid w:val="006376A5"/>
    <w:rsid w:val="006544CE"/>
    <w:rsid w:val="00661C08"/>
    <w:rsid w:val="00662993"/>
    <w:rsid w:val="006669E3"/>
    <w:rsid w:val="00683276"/>
    <w:rsid w:val="006A7320"/>
    <w:rsid w:val="006A7D83"/>
    <w:rsid w:val="006C777E"/>
    <w:rsid w:val="006D0201"/>
    <w:rsid w:val="006D2CCE"/>
    <w:rsid w:val="006E05D6"/>
    <w:rsid w:val="006E07D5"/>
    <w:rsid w:val="006E15CF"/>
    <w:rsid w:val="006E35D9"/>
    <w:rsid w:val="006F6083"/>
    <w:rsid w:val="007046BB"/>
    <w:rsid w:val="00704ECA"/>
    <w:rsid w:val="00706AED"/>
    <w:rsid w:val="00706C2A"/>
    <w:rsid w:val="007162BA"/>
    <w:rsid w:val="00723315"/>
    <w:rsid w:val="0072547C"/>
    <w:rsid w:val="00727BC4"/>
    <w:rsid w:val="00734C7D"/>
    <w:rsid w:val="00734FC4"/>
    <w:rsid w:val="00742754"/>
    <w:rsid w:val="0075012D"/>
    <w:rsid w:val="00760E1C"/>
    <w:rsid w:val="0076614E"/>
    <w:rsid w:val="00775BB5"/>
    <w:rsid w:val="00780144"/>
    <w:rsid w:val="007874C6"/>
    <w:rsid w:val="007A3794"/>
    <w:rsid w:val="007B4983"/>
    <w:rsid w:val="007C20FA"/>
    <w:rsid w:val="007D086E"/>
    <w:rsid w:val="007D0C37"/>
    <w:rsid w:val="007D2841"/>
    <w:rsid w:val="007D780A"/>
    <w:rsid w:val="007E1F56"/>
    <w:rsid w:val="007F1503"/>
    <w:rsid w:val="007F380A"/>
    <w:rsid w:val="00817BF3"/>
    <w:rsid w:val="0082787B"/>
    <w:rsid w:val="00830612"/>
    <w:rsid w:val="00831469"/>
    <w:rsid w:val="00833159"/>
    <w:rsid w:val="00837539"/>
    <w:rsid w:val="00844AB5"/>
    <w:rsid w:val="00847C7E"/>
    <w:rsid w:val="00850D1D"/>
    <w:rsid w:val="00852FA4"/>
    <w:rsid w:val="0087372D"/>
    <w:rsid w:val="008759D7"/>
    <w:rsid w:val="008768BA"/>
    <w:rsid w:val="008812F5"/>
    <w:rsid w:val="008838FF"/>
    <w:rsid w:val="00884CB5"/>
    <w:rsid w:val="00890D7C"/>
    <w:rsid w:val="008A58DA"/>
    <w:rsid w:val="008A6DDB"/>
    <w:rsid w:val="008B5DE2"/>
    <w:rsid w:val="008C0D43"/>
    <w:rsid w:val="008C772A"/>
    <w:rsid w:val="008D156D"/>
    <w:rsid w:val="008E47E7"/>
    <w:rsid w:val="008E4847"/>
    <w:rsid w:val="008E5455"/>
    <w:rsid w:val="008F2FB1"/>
    <w:rsid w:val="008F752C"/>
    <w:rsid w:val="00902846"/>
    <w:rsid w:val="0090576C"/>
    <w:rsid w:val="0091077C"/>
    <w:rsid w:val="009114A1"/>
    <w:rsid w:val="00913F1E"/>
    <w:rsid w:val="00917AE0"/>
    <w:rsid w:val="00917B6E"/>
    <w:rsid w:val="00925709"/>
    <w:rsid w:val="00926D2E"/>
    <w:rsid w:val="00932AF8"/>
    <w:rsid w:val="009477C2"/>
    <w:rsid w:val="009478FA"/>
    <w:rsid w:val="00956118"/>
    <w:rsid w:val="00967568"/>
    <w:rsid w:val="00973513"/>
    <w:rsid w:val="0097605B"/>
    <w:rsid w:val="0098488A"/>
    <w:rsid w:val="009905D6"/>
    <w:rsid w:val="00996FE7"/>
    <w:rsid w:val="009A1669"/>
    <w:rsid w:val="009B1A07"/>
    <w:rsid w:val="009B352F"/>
    <w:rsid w:val="009B3715"/>
    <w:rsid w:val="009B581F"/>
    <w:rsid w:val="009B5825"/>
    <w:rsid w:val="009B5C9A"/>
    <w:rsid w:val="009B7AD5"/>
    <w:rsid w:val="009C08A5"/>
    <w:rsid w:val="009C2580"/>
    <w:rsid w:val="009C6B35"/>
    <w:rsid w:val="009D0C89"/>
    <w:rsid w:val="009E0A9E"/>
    <w:rsid w:val="009E411D"/>
    <w:rsid w:val="009E6A0D"/>
    <w:rsid w:val="009F0DFC"/>
    <w:rsid w:val="009F3DB5"/>
    <w:rsid w:val="009F6B24"/>
    <w:rsid w:val="009F6B7A"/>
    <w:rsid w:val="00A20DE3"/>
    <w:rsid w:val="00A26DFF"/>
    <w:rsid w:val="00A32B60"/>
    <w:rsid w:val="00A4080C"/>
    <w:rsid w:val="00A46BBB"/>
    <w:rsid w:val="00A5038D"/>
    <w:rsid w:val="00A5535D"/>
    <w:rsid w:val="00A55F5E"/>
    <w:rsid w:val="00A61733"/>
    <w:rsid w:val="00A63E37"/>
    <w:rsid w:val="00A6419C"/>
    <w:rsid w:val="00A65769"/>
    <w:rsid w:val="00A6683C"/>
    <w:rsid w:val="00A77B86"/>
    <w:rsid w:val="00A83D0D"/>
    <w:rsid w:val="00A84E33"/>
    <w:rsid w:val="00AA35B7"/>
    <w:rsid w:val="00AA50C9"/>
    <w:rsid w:val="00AB428D"/>
    <w:rsid w:val="00AB4C73"/>
    <w:rsid w:val="00AC6FEE"/>
    <w:rsid w:val="00AE2786"/>
    <w:rsid w:val="00AF0B11"/>
    <w:rsid w:val="00AF6002"/>
    <w:rsid w:val="00B00592"/>
    <w:rsid w:val="00B03541"/>
    <w:rsid w:val="00B063B3"/>
    <w:rsid w:val="00B0751D"/>
    <w:rsid w:val="00B103A1"/>
    <w:rsid w:val="00B151C1"/>
    <w:rsid w:val="00B244E1"/>
    <w:rsid w:val="00B270C9"/>
    <w:rsid w:val="00B45023"/>
    <w:rsid w:val="00B66343"/>
    <w:rsid w:val="00B727FC"/>
    <w:rsid w:val="00B75AE6"/>
    <w:rsid w:val="00B7632A"/>
    <w:rsid w:val="00B77E39"/>
    <w:rsid w:val="00B841FE"/>
    <w:rsid w:val="00BA4F34"/>
    <w:rsid w:val="00BA5F1A"/>
    <w:rsid w:val="00BC286D"/>
    <w:rsid w:val="00BF221A"/>
    <w:rsid w:val="00BF2D93"/>
    <w:rsid w:val="00C22BA7"/>
    <w:rsid w:val="00C22E50"/>
    <w:rsid w:val="00C22E88"/>
    <w:rsid w:val="00C27653"/>
    <w:rsid w:val="00C27C5D"/>
    <w:rsid w:val="00C332D5"/>
    <w:rsid w:val="00C350E4"/>
    <w:rsid w:val="00C460BC"/>
    <w:rsid w:val="00C52913"/>
    <w:rsid w:val="00C53AFA"/>
    <w:rsid w:val="00C53CDC"/>
    <w:rsid w:val="00C540F2"/>
    <w:rsid w:val="00C7553A"/>
    <w:rsid w:val="00C86877"/>
    <w:rsid w:val="00C94133"/>
    <w:rsid w:val="00CB0F2C"/>
    <w:rsid w:val="00CB25E1"/>
    <w:rsid w:val="00CB6BED"/>
    <w:rsid w:val="00CC55F4"/>
    <w:rsid w:val="00CD17BA"/>
    <w:rsid w:val="00CD663B"/>
    <w:rsid w:val="00CF4079"/>
    <w:rsid w:val="00CF4EC3"/>
    <w:rsid w:val="00D04102"/>
    <w:rsid w:val="00D0592A"/>
    <w:rsid w:val="00D16C4C"/>
    <w:rsid w:val="00D228B9"/>
    <w:rsid w:val="00D24148"/>
    <w:rsid w:val="00D35875"/>
    <w:rsid w:val="00D40099"/>
    <w:rsid w:val="00D460A1"/>
    <w:rsid w:val="00D47046"/>
    <w:rsid w:val="00D55FB4"/>
    <w:rsid w:val="00D66D74"/>
    <w:rsid w:val="00D87114"/>
    <w:rsid w:val="00DA2C79"/>
    <w:rsid w:val="00DA755F"/>
    <w:rsid w:val="00DB1FFD"/>
    <w:rsid w:val="00DC3A31"/>
    <w:rsid w:val="00DD2FC0"/>
    <w:rsid w:val="00DE35CA"/>
    <w:rsid w:val="00DF08C3"/>
    <w:rsid w:val="00DF1EBE"/>
    <w:rsid w:val="00DF4055"/>
    <w:rsid w:val="00E13807"/>
    <w:rsid w:val="00E140B3"/>
    <w:rsid w:val="00E45A02"/>
    <w:rsid w:val="00E55F27"/>
    <w:rsid w:val="00E60FC8"/>
    <w:rsid w:val="00E620CE"/>
    <w:rsid w:val="00E772A6"/>
    <w:rsid w:val="00EA167D"/>
    <w:rsid w:val="00EA2B03"/>
    <w:rsid w:val="00EA3054"/>
    <w:rsid w:val="00EA47B3"/>
    <w:rsid w:val="00EA53BE"/>
    <w:rsid w:val="00EA5596"/>
    <w:rsid w:val="00EB04FB"/>
    <w:rsid w:val="00ED2210"/>
    <w:rsid w:val="00ED423B"/>
    <w:rsid w:val="00EE2438"/>
    <w:rsid w:val="00EE58DB"/>
    <w:rsid w:val="00EF29D2"/>
    <w:rsid w:val="00F02654"/>
    <w:rsid w:val="00F0727E"/>
    <w:rsid w:val="00F11A96"/>
    <w:rsid w:val="00F11E58"/>
    <w:rsid w:val="00F24A38"/>
    <w:rsid w:val="00F4172A"/>
    <w:rsid w:val="00F4592A"/>
    <w:rsid w:val="00F46C43"/>
    <w:rsid w:val="00F4718A"/>
    <w:rsid w:val="00F6053D"/>
    <w:rsid w:val="00F6171C"/>
    <w:rsid w:val="00F74329"/>
    <w:rsid w:val="00F82A38"/>
    <w:rsid w:val="00F82A4B"/>
    <w:rsid w:val="00F83A0E"/>
    <w:rsid w:val="00F973C0"/>
    <w:rsid w:val="00FA221A"/>
    <w:rsid w:val="00FB17CF"/>
    <w:rsid w:val="00FB3DAE"/>
    <w:rsid w:val="00FB4FBC"/>
    <w:rsid w:val="00FC2746"/>
    <w:rsid w:val="00FC552E"/>
    <w:rsid w:val="00FC5C15"/>
    <w:rsid w:val="00FC61E4"/>
    <w:rsid w:val="00FD4D54"/>
    <w:rsid w:val="00FD52B5"/>
    <w:rsid w:val="00FE27F0"/>
    <w:rsid w:val="00FE29FF"/>
    <w:rsid w:val="00FE4670"/>
    <w:rsid w:val="00FE560A"/>
    <w:rsid w:val="00FF0A36"/>
    <w:rsid w:val="00FF77C6"/>
    <w:rsid w:val="081906EF"/>
    <w:rsid w:val="0D3E32EE"/>
    <w:rsid w:val="5A964F1B"/>
    <w:rsid w:val="658A4CA6"/>
    <w:rsid w:val="6FFE49C9"/>
    <w:rsid w:val="7EA1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12CB8"/>
  <w15:docId w15:val="{BB8C3E17-AF6A-45B8-82A9-DB9FCE2A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pPr>
      <w:spacing w:line="240" w:lineRule="auto"/>
    </w:pPr>
    <w:rPr>
      <w:sz w:val="18"/>
      <w:szCs w:val="18"/>
    </w:rPr>
  </w:style>
  <w:style w:type="paragraph" w:styleId="a7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table" w:styleId="a9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表格题注"/>
    <w:next w:val="a1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a">
    <w:name w:val="表格文本"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b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c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d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e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">
    <w:name w:val="正文（首行不缩进）"/>
    <w:basedOn w:val="a1"/>
  </w:style>
  <w:style w:type="paragraph" w:customStyle="1" w:styleId="af0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1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2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character" w:customStyle="1" w:styleId="af3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4">
    <w:name w:val="样式二"/>
    <w:basedOn w:val="af3"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pPr>
      <w:ind w:firstLineChars="200" w:firstLine="420"/>
    </w:pPr>
  </w:style>
  <w:style w:type="character" w:styleId="af6">
    <w:name w:val="Hyperlink"/>
    <w:basedOn w:val="a2"/>
    <w:unhideWhenUsed/>
    <w:rsid w:val="003611A9"/>
    <w:rPr>
      <w:color w:val="0000FF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361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CA82F-EB81-4C20-A3F8-80EBD28C1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202</TotalTime>
  <Pages>5</Pages>
  <Words>342</Words>
  <Characters>1950</Characters>
  <Application>Microsoft Office Word</Application>
  <DocSecurity>0</DocSecurity>
  <Lines>16</Lines>
  <Paragraphs>4</Paragraphs>
  <ScaleCrop>false</ScaleCrop>
  <Company>Huawei Technologies Co.,Ltd.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SHLQHF4</dc:creator>
  <cp:lastModifiedBy>SHLQHF4</cp:lastModifiedBy>
  <cp:revision>201</cp:revision>
  <dcterms:created xsi:type="dcterms:W3CDTF">2019-07-19T03:06:00Z</dcterms:created>
  <dcterms:modified xsi:type="dcterms:W3CDTF">2026-04-17T02:43:00Z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2052-11.8.2.12309</vt:lpwstr>
  </property>
  <property fmtid="{D5CDD505-2E9C-101B-9397-08002B2CF9AE}" pid="14" name="ICV">
    <vt:lpwstr>6099DE2851EE470B8B9AE78F53357470</vt:lpwstr>
  </property>
</Properties>
</file>